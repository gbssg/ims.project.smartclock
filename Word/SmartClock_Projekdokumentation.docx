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13847" w14:textId="01CB8FD4" w:rsidR="00402F62" w:rsidRDefault="00EB5E6B">
      <w:r>
        <w:tab/>
      </w:r>
    </w:p>
    <w:p w14:paraId="5BE8C6F2" w14:textId="77777777" w:rsidR="00402F62" w:rsidRDefault="00402F62" w:rsidP="00384032">
      <w:pPr>
        <w:tabs>
          <w:tab w:val="left" w:pos="2381"/>
        </w:tabs>
        <w:rPr>
          <w:b/>
          <w:szCs w:val="20"/>
        </w:rPr>
      </w:pPr>
      <w:r w:rsidRPr="006C5B45">
        <w:rPr>
          <w:rFonts w:eastAsia="Arial"/>
          <w:noProof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4C62683" wp14:editId="70C05903">
                <wp:simplePos x="0" y="0"/>
                <wp:positionH relativeFrom="column">
                  <wp:posOffset>-4812030</wp:posOffset>
                </wp:positionH>
                <wp:positionV relativeFrom="paragraph">
                  <wp:posOffset>692150</wp:posOffset>
                </wp:positionV>
                <wp:extent cx="1796995" cy="1240403"/>
                <wp:effectExtent l="0" t="0" r="0" b="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rgbClr val="66CC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BCF10" id="Rechteck 9" o:spid="_x0000_s1026" style="position:absolute;margin-left:-378.9pt;margin-top:54.5pt;width:141.5pt;height:97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" fillcolor="#6cf" stroked="f" strokeweight="2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23B7CF" wp14:editId="5B4F5371">
                <wp:simplePos x="0" y="0"/>
                <wp:positionH relativeFrom="column">
                  <wp:posOffset>-4964430</wp:posOffset>
                </wp:positionH>
                <wp:positionV relativeFrom="paragraph">
                  <wp:posOffset>539750</wp:posOffset>
                </wp:positionV>
                <wp:extent cx="1796995" cy="1240403"/>
                <wp:effectExtent l="0" t="0" r="13335" b="1714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639AA6" id="Rechteck 6" o:spid="_x0000_s1026" style="position:absolute;margin-left:-390.9pt;margin-top:42.5pt;width:141.5pt;height:97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fxK8qeMAAAAMAQAADwAAAAAA&#10;AAAAAAAAAADGBAAAZHJzL2Rvd25yZXYueG1sUEsFBgAAAAAEAAQA8wAAANYFAAAAAA==&#10;" fillcolor="#6cf [3206]" strokecolor="#000f2f [1604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410EB0" wp14:editId="13DD3A5A">
                <wp:simplePos x="0" y="0"/>
                <wp:positionH relativeFrom="column">
                  <wp:posOffset>-5116830</wp:posOffset>
                </wp:positionH>
                <wp:positionV relativeFrom="paragraph">
                  <wp:posOffset>387350</wp:posOffset>
                </wp:positionV>
                <wp:extent cx="1796995" cy="1240403"/>
                <wp:effectExtent l="0" t="0" r="13335" b="17145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46952" id="Rechteck 29" o:spid="_x0000_s1026" style="position:absolute;margin-left:-402.9pt;margin-top:30.5pt;width:141.5pt;height:97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QIoUouMAAAAMAQAADwAAAAAA&#10;AAAAAAAAAADGBAAAZHJzL2Rvd25yZXYueG1sUEsFBgAAAAAEAAQA8wAAANYFAAAAAA==&#10;" fillcolor="#6cf [3206]" strokecolor="#000f2f [1604]" strokeweight="1pt"/>
            </w:pict>
          </mc:Fallback>
        </mc:AlternateContent>
      </w:r>
    </w:p>
    <w:p w14:paraId="0C2512E0" w14:textId="77777777" w:rsidR="00402F62" w:rsidRDefault="00402F62" w:rsidP="00402F62">
      <w:pPr>
        <w:rPr>
          <w:b/>
          <w:szCs w:val="20"/>
        </w:rPr>
      </w:pPr>
    </w:p>
    <w:p w14:paraId="0551D081" w14:textId="77777777" w:rsidR="00402F62" w:rsidRDefault="00402F62" w:rsidP="00402F62">
      <w:pPr>
        <w:rPr>
          <w:b/>
          <w:szCs w:val="20"/>
        </w:rPr>
      </w:pPr>
    </w:p>
    <w:p w14:paraId="2EB89006" w14:textId="77777777" w:rsidR="00402F62" w:rsidRDefault="00402F62" w:rsidP="00402F62">
      <w:pPr>
        <w:rPr>
          <w:b/>
          <w:szCs w:val="20"/>
        </w:rPr>
      </w:pPr>
    </w:p>
    <w:p w14:paraId="797A01A1" w14:textId="77777777" w:rsidR="00402F62" w:rsidRDefault="00384032" w:rsidP="00402F62">
      <w:pPr>
        <w:rPr>
          <w:b/>
          <w:szCs w:val="20"/>
        </w:rPr>
      </w:pPr>
      <w:r w:rsidRPr="006C5B45">
        <w:rPr>
          <w:rFonts w:eastAsia="Arial"/>
          <w:noProof/>
          <w:szCs w:val="20"/>
        </w:rPr>
        <mc:AlternateContent>
          <mc:Choice Requires="wps">
            <w:drawing>
              <wp:anchor distT="0" distB="0" distL="114300" distR="114300" simplePos="0" relativeHeight="251695103" behindDoc="1" locked="0" layoutInCell="1" allowOverlap="1" wp14:anchorId="29143BF4" wp14:editId="084CCE65">
                <wp:simplePos x="0" y="0"/>
                <wp:positionH relativeFrom="column">
                  <wp:posOffset>-475282</wp:posOffset>
                </wp:positionH>
                <wp:positionV relativeFrom="paragraph">
                  <wp:posOffset>288252</wp:posOffset>
                </wp:positionV>
                <wp:extent cx="7193915" cy="7350741"/>
                <wp:effectExtent l="0" t="0" r="6985" b="3175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3915" cy="7350741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19034215" w14:textId="77777777" w:rsidR="00384032" w:rsidRDefault="00384032" w:rsidP="00402F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43BF4" id="Rechteck 10" o:spid="_x0000_s1026" style="position:absolute;margin-left:-37.4pt;margin-top:22.7pt;width:566.45pt;height:578.8pt;z-index:-251621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" fillcolor="#cc0 [3215]" stroked="f" strokeweight="2pt">
                <v:textbox>
                  <w:txbxContent>
                    <w:p w14:paraId="19034215" w14:textId="77777777" w:rsidR="00384032" w:rsidRDefault="00384032" w:rsidP="00402F62"/>
                  </w:txbxContent>
                </v:textbox>
              </v:rect>
            </w:pict>
          </mc:Fallback>
        </mc:AlternateContent>
      </w:r>
    </w:p>
    <w:p w14:paraId="589D7A51" w14:textId="77777777" w:rsidR="00402F62" w:rsidRDefault="00402F62" w:rsidP="00402F62">
      <w:pPr>
        <w:rPr>
          <w:b/>
          <w:szCs w:val="20"/>
        </w:rPr>
      </w:pPr>
    </w:p>
    <w:p w14:paraId="2C6A66F2" w14:textId="77777777" w:rsidR="00402F62" w:rsidRDefault="003801BB" w:rsidP="00402F62">
      <w:pPr>
        <w:rPr>
          <w:b/>
          <w:szCs w:val="20"/>
        </w:rPr>
      </w:pPr>
      <w:r w:rsidRPr="00857860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96A880" wp14:editId="7FCAE5A0">
                <wp:simplePos x="0" y="0"/>
                <wp:positionH relativeFrom="column">
                  <wp:posOffset>-213995</wp:posOffset>
                </wp:positionH>
                <wp:positionV relativeFrom="paragraph">
                  <wp:posOffset>167640</wp:posOffset>
                </wp:positionV>
                <wp:extent cx="1296000" cy="677377"/>
                <wp:effectExtent l="19050" t="38100" r="19050" b="44450"/>
                <wp:wrapNone/>
                <wp:docPr id="5" name="Textplatzhalte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420000">
                          <a:off x="0" y="0"/>
                          <a:ext cx="1296000" cy="67737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136B6352" w14:textId="77777777" w:rsidR="00402F62" w:rsidRPr="006C5B45" w:rsidRDefault="003801BB" w:rsidP="003801BB">
                            <w:pPr>
                              <w:spacing w:after="0" w:line="240" w:lineRule="auto"/>
                              <w:rPr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kern w:val="24"/>
                                <w:sz w:val="28"/>
                                <w:szCs w:val="28"/>
                                <w:lang w:val="de-DE"/>
                              </w:rPr>
                              <w:drawing>
                                <wp:inline distT="0" distB="0" distL="0" distR="0" wp14:anchorId="397B0604" wp14:editId="3FA299F3">
                                  <wp:extent cx="1080000" cy="540000"/>
                                  <wp:effectExtent l="0" t="0" r="6350" b="0"/>
                                  <wp:docPr id="1997520177" name="Grafi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20177" name="Grafik 14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0000" cy="54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lIns="108000" tIns="108000" rIns="108000" bIns="108000" anchor="ctr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96A880" id="_x0000_t202" coordsize="21600,21600" o:spt="202" path="m,l,21600r21600,l21600,xe">
                <v:stroke joinstyle="miter"/>
                <v:path gradientshapeok="t" o:connecttype="rect"/>
              </v:shapetype>
              <v:shape id="Textplatzhalter 8" o:spid="_x0000_s1027" type="#_x0000_t202" style="position:absolute;margin-left:-16.85pt;margin-top:13.2pt;width:102.05pt;height:53.35pt;rotation:-3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" fillcolor="black [3213]" stroked="f">
                <v:textbox style="mso-fit-shape-to-text:t" inset="3mm,3mm,3mm,3mm">
                  <w:txbxContent>
                    <w:p w14:paraId="136B6352" w14:textId="77777777" w:rsidR="00402F62" w:rsidRPr="006C5B45" w:rsidRDefault="003801BB" w:rsidP="003801BB">
                      <w:pPr>
                        <w:spacing w:after="0" w:line="240" w:lineRule="auto"/>
                        <w:rPr>
                          <w:color w:val="FFFFFF" w:themeColor="background1"/>
                          <w:kern w:val="24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noProof/>
                          <w:color w:val="FFFFFF" w:themeColor="background1"/>
                          <w:kern w:val="24"/>
                          <w:sz w:val="28"/>
                          <w:szCs w:val="28"/>
                          <w:lang w:val="de-DE"/>
                        </w:rPr>
                        <w:drawing>
                          <wp:inline distT="0" distB="0" distL="0" distR="0" wp14:anchorId="397B0604" wp14:editId="3FA299F3">
                            <wp:extent cx="1080000" cy="540000"/>
                            <wp:effectExtent l="0" t="0" r="6350" b="0"/>
                            <wp:docPr id="1997520177" name="Grafi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20177" name="Grafik 14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0000" cy="54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FC0C83" w14:textId="77777777" w:rsidR="00402F62" w:rsidRDefault="00402F62" w:rsidP="00402F62">
      <w:pPr>
        <w:rPr>
          <w:b/>
          <w:szCs w:val="20"/>
        </w:rPr>
      </w:pPr>
    </w:p>
    <w:p w14:paraId="4878B2B7" w14:textId="77777777" w:rsidR="00402F62" w:rsidRDefault="000A6C78" w:rsidP="00402F62">
      <w:pPr>
        <w:rPr>
          <w:b/>
          <w:szCs w:val="20"/>
        </w:rPr>
      </w:pPr>
      <w:r w:rsidRPr="00857860">
        <w:rPr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5D834FF" wp14:editId="7275D680">
                <wp:simplePos x="0" y="0"/>
                <wp:positionH relativeFrom="column">
                  <wp:posOffset>-181460</wp:posOffset>
                </wp:positionH>
                <wp:positionV relativeFrom="paragraph">
                  <wp:posOffset>249574</wp:posOffset>
                </wp:positionV>
                <wp:extent cx="6606000" cy="673200"/>
                <wp:effectExtent l="19050" t="171450" r="29845" b="184150"/>
                <wp:wrapNone/>
                <wp:docPr id="3" name="Textplatzhalte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21420000">
                          <a:off x="0" y="0"/>
                          <a:ext cx="6606000" cy="673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0D4044F5" w14:textId="1063B6A6" w:rsidR="00402F62" w:rsidRPr="00CA4B57" w:rsidRDefault="00E73A49" w:rsidP="00402F62">
                            <w:pPr>
                              <w:rPr>
                                <w:rFonts w:ascii="Arial Black" w:hAnsi="Arial Black" w:cstheme="minorBidi"/>
                                <w:color w:val="000000" w:themeColor="text1"/>
                                <w:kern w:val="24"/>
                                <w:sz w:val="72"/>
                                <w:szCs w:val="72"/>
                                <w:lang w:val="de-DE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kern w:val="24"/>
                                <w:sz w:val="72"/>
                                <w:szCs w:val="72"/>
                                <w:lang w:val="de-DE"/>
                              </w:rPr>
                              <w:t>Projektdokumentation</w:t>
                            </w:r>
                          </w:p>
                        </w:txbxContent>
                      </wps:txbx>
                      <wps:bodyPr wrap="square" lIns="108000" tIns="0" rIns="7200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834FF" id="_x0000_s1028" type="#_x0000_t202" style="position:absolute;margin-left:-14.3pt;margin-top:19.65pt;width:520.15pt;height:53pt;rotation:-3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" fillcolor="black [3213]" stroked="f">
                <v:textbox inset="3mm,0,2mm,0">
                  <w:txbxContent>
                    <w:p w14:paraId="0D4044F5" w14:textId="1063B6A6" w:rsidR="00402F62" w:rsidRPr="00CA4B57" w:rsidRDefault="00E73A49" w:rsidP="00402F62">
                      <w:pPr>
                        <w:rPr>
                          <w:rFonts w:ascii="Arial Black" w:hAnsi="Arial Black" w:cstheme="minorBidi"/>
                          <w:color w:val="000000" w:themeColor="text1"/>
                          <w:kern w:val="24"/>
                          <w:sz w:val="72"/>
                          <w:szCs w:val="72"/>
                          <w:lang w:val="de-DE"/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kern w:val="24"/>
                          <w:sz w:val="72"/>
                          <w:szCs w:val="72"/>
                          <w:lang w:val="de-DE"/>
                        </w:rPr>
                        <w:t>Projektdokumentation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96CE800" w14:textId="77777777" w:rsidR="00384032" w:rsidRDefault="00384032" w:rsidP="00402F62">
      <w:pPr>
        <w:rPr>
          <w:b/>
          <w:szCs w:val="20"/>
        </w:rPr>
      </w:pPr>
    </w:p>
    <w:p w14:paraId="420D39D1" w14:textId="77777777" w:rsidR="00384032" w:rsidRDefault="00384032" w:rsidP="00384032">
      <w:pPr>
        <w:rPr>
          <w:rFonts w:ascii="Arial Black" w:hAnsi="Arial Black"/>
          <w:color w:val="FFFFFF" w:themeColor="background1"/>
          <w:sz w:val="40"/>
          <w:szCs w:val="40"/>
        </w:rPr>
      </w:pPr>
    </w:p>
    <w:p w14:paraId="106FDD65" w14:textId="77777777" w:rsidR="004C4BE7" w:rsidRDefault="004C4BE7" w:rsidP="002779FB">
      <w:pPr>
        <w:spacing w:after="100"/>
        <w:rPr>
          <w:rFonts w:ascii="Arial Black" w:hAnsi="Arial Black"/>
          <w:color w:val="FFFFFF" w:themeColor="background1"/>
          <w:sz w:val="40"/>
          <w:szCs w:val="40"/>
        </w:rPr>
      </w:pPr>
    </w:p>
    <w:sdt>
      <w:sdtPr>
        <w:rPr>
          <w:rFonts w:ascii="Arial Black" w:hAnsi="Arial Black"/>
          <w:color w:val="FFFFFF" w:themeColor="background1"/>
          <w:sz w:val="48"/>
          <w:szCs w:val="48"/>
        </w:rPr>
        <w:alias w:val="Betreff"/>
        <w:tag w:val=""/>
        <w:id w:val="1518961577"/>
        <w:placeholder>
          <w:docPart w:val="0701A2B98DB14D9F9B4ACB2797FEF2A1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2EB14F09" w14:textId="1B2858ED" w:rsidR="00E37E04" w:rsidRPr="002779FB" w:rsidRDefault="00E37E04" w:rsidP="00E37E04">
          <w:pPr>
            <w:rPr>
              <w:rFonts w:ascii="Arial Black" w:hAnsi="Arial Black"/>
              <w:color w:val="FFFFFF" w:themeColor="background1"/>
              <w:sz w:val="48"/>
              <w:szCs w:val="48"/>
            </w:rPr>
          </w:pPr>
          <w:r w:rsidRPr="00E37E04">
            <w:rPr>
              <w:rFonts w:ascii="Arial Black" w:hAnsi="Arial Black"/>
              <w:color w:val="FFFFFF" w:themeColor="background1"/>
              <w:sz w:val="48"/>
              <w:szCs w:val="48"/>
            </w:rPr>
            <w:t>IMST@GBSSG</w:t>
          </w:r>
        </w:p>
      </w:sdtContent>
    </w:sdt>
    <w:sdt>
      <w:sdtPr>
        <w:rPr>
          <w:rFonts w:ascii="Arial Black" w:hAnsi="Arial Black"/>
          <w:color w:val="FFFFFF" w:themeColor="background1"/>
          <w:sz w:val="36"/>
          <w:szCs w:val="36"/>
        </w:rPr>
        <w:alias w:val="Titel"/>
        <w:tag w:val=""/>
        <w:id w:val="95605681"/>
        <w:placeholder>
          <w:docPart w:val="22D9D64B09A948B4A34698B92D7F961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2AFB4EE7" w14:textId="76DB88E0" w:rsidR="00384032" w:rsidRPr="00470025" w:rsidRDefault="00E73A49" w:rsidP="00470025">
          <w:pPr>
            <w:rPr>
              <w:rFonts w:ascii="Arial Black" w:hAnsi="Arial Black"/>
              <w:color w:val="FFFFFF" w:themeColor="background1"/>
              <w:sz w:val="36"/>
              <w:szCs w:val="36"/>
            </w:rPr>
          </w:pPr>
          <w:r>
            <w:rPr>
              <w:rFonts w:ascii="Arial Black" w:hAnsi="Arial Black"/>
              <w:color w:val="FFFFFF" w:themeColor="background1"/>
              <w:sz w:val="36"/>
              <w:szCs w:val="36"/>
            </w:rPr>
            <w:t>SmartClock</w:t>
          </w:r>
        </w:p>
      </w:sdtContent>
    </w:sdt>
    <w:p w14:paraId="060ECDB0" w14:textId="77777777" w:rsidR="002B60AE" w:rsidRDefault="002B60AE" w:rsidP="00384032">
      <w:pPr>
        <w:spacing w:after="0" w:line="216" w:lineRule="auto"/>
        <w:contextualSpacing/>
        <w:rPr>
          <w:rFonts w:eastAsia="+mn-ea"/>
          <w:color w:val="FFFFFF" w:themeColor="background1"/>
          <w:kern w:val="24"/>
          <w:sz w:val="36"/>
          <w:szCs w:val="36"/>
          <w:lang w:val="la-Latn"/>
        </w:rPr>
      </w:pPr>
    </w:p>
    <w:p w14:paraId="00F59449" w14:textId="77777777" w:rsidR="00384032" w:rsidRDefault="008A6972">
      <w:pPr>
        <w:rPr>
          <w:rFonts w:eastAsia="+mn-ea"/>
          <w:color w:val="FFFFFF" w:themeColor="background1"/>
          <w:kern w:val="24"/>
          <w:sz w:val="36"/>
          <w:szCs w:val="36"/>
          <w:lang w:val="la-Latn"/>
        </w:rPr>
      </w:pPr>
      <w:r>
        <w:rPr>
          <w:rFonts w:eastAsia="+mn-ea"/>
          <w:noProof/>
          <w:color w:val="FFFFFF" w:themeColor="background1"/>
          <w:kern w:val="24"/>
          <w:sz w:val="36"/>
          <w:szCs w:val="36"/>
          <w:lang w:val="la-Latn"/>
        </w:rPr>
        <mc:AlternateContent>
          <mc:Choice Requires="wps">
            <w:drawing>
              <wp:anchor distT="0" distB="0" distL="114300" distR="114300" simplePos="0" relativeHeight="251739136" behindDoc="0" locked="1" layoutInCell="1" allowOverlap="1" wp14:anchorId="2DB2F1B9" wp14:editId="44F01E8C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599815" cy="190500"/>
                <wp:effectExtent l="0" t="0" r="635" b="127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eastAsia="+mn-e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alias w:val="Autor"/>
                              <w:tag w:val=""/>
                              <w:id w:val="3583241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 w:multiLine="1"/>
                            </w:sdtPr>
                            <w:sdtContent>
                              <w:p w14:paraId="665B9328" w14:textId="77777777" w:rsidR="00F43AA6" w:rsidRPr="00F43AA6" w:rsidRDefault="00356071" w:rsidP="008A6972">
                                <w:pPr>
                                  <w:spacing w:after="0" w:line="216" w:lineRule="auto"/>
                                  <w:contextualSpacing/>
                                  <w:jc w:val="right"/>
                                  <w:rPr>
                                    <w:rFonts w:eastAsia="+mn-ea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="+mn-ea"/>
                                    <w:color w:val="FFFFFF" w:themeColor="background1"/>
                                    <w:kern w:val="24"/>
                                    <w:sz w:val="28"/>
                                    <w:szCs w:val="28"/>
                                  </w:rPr>
                                  <w:t>Sai Ragavan</w:t>
                                </w:r>
                              </w:p>
                            </w:sdtContent>
                          </w:sdt>
                          <w:p w14:paraId="62295758" w14:textId="41102AFE" w:rsidR="008A6972" w:rsidRPr="008A6972" w:rsidRDefault="008A6972" w:rsidP="008A6972">
                            <w:pPr>
                              <w:spacing w:after="0" w:line="216" w:lineRule="auto"/>
                              <w:contextualSpacing/>
                              <w:jc w:val="right"/>
                              <w:rPr>
                                <w:rFonts w:eastAsia="+mn-ea"/>
                                <w:color w:val="FFFFFF" w:themeColor="background1"/>
                                <w:kern w:val="24"/>
                                <w:sz w:val="14"/>
                                <w:szCs w:val="14"/>
                                <w:lang w:val="la-Latn"/>
                              </w:rPr>
                            </w:pPr>
                            <w:r w:rsidRPr="008A6972">
                              <w:rPr>
                                <w:rFonts w:eastAsia="+mn-ea"/>
                                <w:color w:val="FFFFFF" w:themeColor="background1"/>
                                <w:kern w:val="24"/>
                                <w:sz w:val="14"/>
                                <w:szCs w:val="14"/>
                              </w:rPr>
                              <w:t>Ausgabe </w:t>
                            </w:r>
                            <w:sdt>
                              <w:sdtPr>
                                <w:rPr>
                                  <w:rFonts w:eastAsia="+mn-ea"/>
                                  <w:color w:val="FFFFFF" w:themeColor="background1"/>
                                  <w:kern w:val="24"/>
                                  <w:sz w:val="14"/>
                                  <w:szCs w:val="14"/>
                                  <w:lang w:val="la-Latn"/>
                                </w:rPr>
                                <w:alias w:val="Status"/>
                                <w:tag w:val=""/>
                                <w:id w:val="1910121192"/>
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<w:text/>
                              </w:sdtPr>
                              <w:sdtContent>
                                <w:r w:rsidR="00F5325A">
                                  <w:rPr>
                                    <w:rFonts w:eastAsia="+mn-ea"/>
                                    <w:color w:val="FFFFFF" w:themeColor="background1"/>
                                    <w:kern w:val="24"/>
                                    <w:sz w:val="14"/>
                                    <w:szCs w:val="14"/>
                                    <w:lang w:val="la-Latn"/>
                                  </w:rPr>
                                  <w:t>v1.0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6800" rIns="0" bIns="468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2F1B9" id="Textfeld 11" o:spid="_x0000_s1029" type="#_x0000_t202" style="position:absolute;margin-left:232.25pt;margin-top:0;width:283.45pt;height:1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" filled="f" stroked="f" strokeweight=".5pt">
                <v:textbox style="mso-fit-shape-to-text:t" inset="0,1.3mm,0,1.3mm">
                  <w:txbxContent>
                    <w:sdt>
                      <w:sdtPr>
                        <w:rPr>
                          <w:rFonts w:eastAsia="+mn-e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alias w:val="Autor"/>
                        <w:tag w:val=""/>
                        <w:id w:val="3583241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 w:multiLine="1"/>
                      </w:sdtPr>
                      <w:sdtContent>
                        <w:p w14:paraId="665B9328" w14:textId="77777777" w:rsidR="00F43AA6" w:rsidRPr="00F43AA6" w:rsidRDefault="00356071" w:rsidP="008A6972">
                          <w:pPr>
                            <w:spacing w:after="0" w:line="216" w:lineRule="auto"/>
                            <w:contextualSpacing/>
                            <w:jc w:val="right"/>
                            <w:rPr>
                              <w:rFonts w:eastAsia="+mn-ea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eastAsia="+mn-ea"/>
                              <w:color w:val="FFFFFF" w:themeColor="background1"/>
                              <w:kern w:val="24"/>
                              <w:sz w:val="28"/>
                              <w:szCs w:val="28"/>
                            </w:rPr>
                            <w:t>Sai Ragavan</w:t>
                          </w:r>
                        </w:p>
                      </w:sdtContent>
                    </w:sdt>
                    <w:p w14:paraId="62295758" w14:textId="41102AFE" w:rsidR="008A6972" w:rsidRPr="008A6972" w:rsidRDefault="008A6972" w:rsidP="008A6972">
                      <w:pPr>
                        <w:spacing w:after="0" w:line="216" w:lineRule="auto"/>
                        <w:contextualSpacing/>
                        <w:jc w:val="right"/>
                        <w:rPr>
                          <w:rFonts w:eastAsia="+mn-ea"/>
                          <w:color w:val="FFFFFF" w:themeColor="background1"/>
                          <w:kern w:val="24"/>
                          <w:sz w:val="14"/>
                          <w:szCs w:val="14"/>
                          <w:lang w:val="la-Latn"/>
                        </w:rPr>
                      </w:pPr>
                      <w:r w:rsidRPr="008A6972">
                        <w:rPr>
                          <w:rFonts w:eastAsia="+mn-ea"/>
                          <w:color w:val="FFFFFF" w:themeColor="background1"/>
                          <w:kern w:val="24"/>
                          <w:sz w:val="14"/>
                          <w:szCs w:val="14"/>
                        </w:rPr>
                        <w:t>Ausgabe </w:t>
                      </w:r>
                      <w:sdt>
                        <w:sdtPr>
                          <w:rPr>
                            <w:rFonts w:eastAsia="+mn-ea"/>
                            <w:color w:val="FFFFFF" w:themeColor="background1"/>
                            <w:kern w:val="24"/>
                            <w:sz w:val="14"/>
                            <w:szCs w:val="14"/>
                            <w:lang w:val="la-Latn"/>
                          </w:rPr>
                          <w:alias w:val="Status"/>
                          <w:tag w:val=""/>
                          <w:id w:val="1910121192"/>
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<w:text/>
                        </w:sdtPr>
                        <w:sdtContent>
                          <w:r w:rsidR="00F5325A">
                            <w:rPr>
                              <w:rFonts w:eastAsia="+mn-ea"/>
                              <w:color w:val="FFFFFF" w:themeColor="background1"/>
                              <w:kern w:val="24"/>
                              <w:sz w:val="14"/>
                              <w:szCs w:val="14"/>
                              <w:lang w:val="la-Latn"/>
                            </w:rPr>
                            <w:t>v1.0</w:t>
                          </w:r>
                        </w:sdtContent>
                      </w:sdt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A45838" w:rsidRPr="00A45838">
        <w:rPr>
          <w:rFonts w:eastAsia="+mn-ea"/>
          <w:noProof/>
          <w:color w:val="FFFFFF" w:themeColor="background1"/>
          <w:kern w:val="24"/>
          <w:sz w:val="36"/>
          <w:szCs w:val="36"/>
          <w:lang w:val="la-Latn"/>
        </w:rPr>
        <w:drawing>
          <wp:anchor distT="0" distB="0" distL="114300" distR="114300" simplePos="0" relativeHeight="251738112" behindDoc="0" locked="1" layoutInCell="1" allowOverlap="1" wp14:anchorId="4AD0C09E" wp14:editId="6B425B1E">
            <wp:simplePos x="0" y="0"/>
            <wp:positionH relativeFrom="margin">
              <wp:align>right</wp:align>
            </wp:positionH>
            <wp:positionV relativeFrom="page">
              <wp:posOffset>7802245</wp:posOffset>
            </wp:positionV>
            <wp:extent cx="1439545" cy="1439545"/>
            <wp:effectExtent l="0" t="0" r="0" b="0"/>
            <wp:wrapNone/>
            <wp:docPr id="7" name="Grafik 7" descr="Wecker mit einfarbiger Füll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Wecker mit einfarbiger Füllun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032">
        <w:rPr>
          <w:rFonts w:eastAsia="+mn-ea"/>
          <w:color w:val="FFFFFF" w:themeColor="background1"/>
          <w:kern w:val="24"/>
          <w:sz w:val="36"/>
          <w:szCs w:val="36"/>
          <w:lang w:val="la-Latn"/>
        </w:rPr>
        <w:br w:type="page"/>
      </w:r>
    </w:p>
    <w:p w14:paraId="68466299" w14:textId="77777777" w:rsidR="00A803CD" w:rsidRDefault="00A803CD" w:rsidP="00A803CD">
      <w:pPr>
        <w:pStyle w:val="berschrift-ohneIndex"/>
        <w:rPr>
          <w:color w:val="CCCC00" w:themeColor="text2"/>
        </w:rPr>
      </w:pPr>
      <w:r>
        <w:lastRenderedPageBreak/>
        <w:t>Inhalt</w:t>
      </w:r>
      <w:r w:rsidRPr="00C47A40">
        <w:rPr>
          <w:color w:val="CCCC00" w:themeColor="text2"/>
        </w:rPr>
        <w:t>.</w:t>
      </w:r>
    </w:p>
    <w:p w14:paraId="73ED1D56" w14:textId="32A5E598" w:rsidR="00FC537D" w:rsidRDefault="009A2BD5">
      <w:pPr>
        <w:pStyle w:val="Verzeichnis1"/>
        <w:rPr>
          <w:rFonts w:asciiTheme="minorHAnsi" w:eastAsiaTheme="minorEastAsia" w:hAnsiTheme="minorHAnsi" w:cstheme="minorBidi"/>
          <w:b w:val="0"/>
          <w:kern w:val="2"/>
          <w:sz w:val="24"/>
          <w:szCs w:val="24"/>
          <w:lang w:eastAsia="de-CH"/>
          <w14:ligatures w14:val="standardContextual"/>
        </w:rPr>
      </w:pPr>
      <w:r>
        <w:fldChar w:fldCharType="begin"/>
      </w:r>
      <w:r>
        <w:instrText xml:space="preserve"> TOC \o "2-3" \h \z \t "Überschrift 1;1" </w:instrText>
      </w:r>
      <w:r>
        <w:fldChar w:fldCharType="separate"/>
      </w:r>
      <w:hyperlink w:anchor="_Toc201132254" w:history="1">
        <w:r w:rsidR="00FC537D" w:rsidRPr="00C90C3E">
          <w:rPr>
            <w:rStyle w:val="Hyperlink"/>
          </w:rPr>
          <w:t>1</w:t>
        </w:r>
        <w:r w:rsidR="00FC537D">
          <w:rPr>
            <w:rFonts w:asciiTheme="minorHAnsi" w:eastAsiaTheme="minorEastAsia" w:hAnsiTheme="minorHAnsi" w:cstheme="minorBidi"/>
            <w:b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="00FC537D" w:rsidRPr="00C90C3E">
          <w:rPr>
            <w:rStyle w:val="Hyperlink"/>
          </w:rPr>
          <w:t>IPERKA.</w:t>
        </w:r>
        <w:r w:rsidR="00FC537D">
          <w:rPr>
            <w:webHidden/>
          </w:rPr>
          <w:tab/>
        </w:r>
        <w:r w:rsidR="00FC537D">
          <w:rPr>
            <w:webHidden/>
          </w:rPr>
          <w:fldChar w:fldCharType="begin"/>
        </w:r>
        <w:r w:rsidR="00FC537D">
          <w:rPr>
            <w:webHidden/>
          </w:rPr>
          <w:instrText xml:space="preserve"> PAGEREF _Toc201132254 \h </w:instrText>
        </w:r>
        <w:r w:rsidR="00FC537D">
          <w:rPr>
            <w:webHidden/>
          </w:rPr>
        </w:r>
        <w:r w:rsidR="00FC537D">
          <w:rPr>
            <w:webHidden/>
          </w:rPr>
          <w:fldChar w:fldCharType="separate"/>
        </w:r>
        <w:r w:rsidR="00310C6C">
          <w:rPr>
            <w:webHidden/>
          </w:rPr>
          <w:t>3</w:t>
        </w:r>
        <w:r w:rsidR="00FC537D">
          <w:rPr>
            <w:webHidden/>
          </w:rPr>
          <w:fldChar w:fldCharType="end"/>
        </w:r>
      </w:hyperlink>
    </w:p>
    <w:p w14:paraId="6A8B6540" w14:textId="6FE3DDAC" w:rsidR="00FC537D" w:rsidRDefault="00FC537D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201132255" w:history="1">
        <w:r w:rsidRPr="00C90C3E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Informieren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0B82F95" w14:textId="300BEC30" w:rsidR="00FC537D" w:rsidRDefault="00FC537D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201132256" w:history="1">
        <w:r w:rsidRPr="00C90C3E">
          <w:rPr>
            <w:rStyle w:val="Hyperlink"/>
          </w:rPr>
          <w:t>1.1.1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Komponenten Beschreibung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50606C0" w14:textId="0227482C" w:rsidR="00FC537D" w:rsidRDefault="00FC537D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201132257" w:history="1">
        <w:r w:rsidRPr="00C90C3E">
          <w:rPr>
            <w:rStyle w:val="Hyperlink"/>
          </w:rPr>
          <w:t>1.1.2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Ab wann ist die Luftqualität schlecht?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33DC041" w14:textId="371169BE" w:rsidR="00FC537D" w:rsidRDefault="00FC537D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201132258" w:history="1">
        <w:r w:rsidRPr="00C90C3E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Planen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3054E0D" w14:textId="062ED1C2" w:rsidR="00FC537D" w:rsidRDefault="00FC537D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201132259" w:history="1">
        <w:r w:rsidRPr="00C90C3E">
          <w:rPr>
            <w:rStyle w:val="Hyperlink"/>
          </w:rPr>
          <w:t>1.2.1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Verkabelungen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D900F01" w14:textId="07E73E17" w:rsidR="00FC537D" w:rsidRDefault="00FC537D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201132260" w:history="1">
        <w:r w:rsidRPr="00C90C3E">
          <w:rPr>
            <w:rStyle w:val="Hyperlink"/>
            <w:lang w:eastAsia="de-CH"/>
          </w:rPr>
          <w:t>1.2.2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  <w:lang w:eastAsia="de-CH"/>
          </w:rPr>
          <w:t>Planung der Programmierung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A9C81BD" w14:textId="05DAD0AD" w:rsidR="00FC537D" w:rsidRDefault="00FC537D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201132261" w:history="1">
        <w:r w:rsidRPr="00C90C3E">
          <w:rPr>
            <w:rStyle w:val="Hyperlink"/>
            <w:lang w:eastAsia="de-CH"/>
          </w:rPr>
          <w:t>1.2.3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  <w:lang w:eastAsia="de-CH"/>
          </w:rPr>
          <w:t>Menüs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12A0A8C" w14:textId="0592909C" w:rsidR="00FC537D" w:rsidRDefault="00FC537D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201132262" w:history="1">
        <w:r w:rsidRPr="00C90C3E">
          <w:rPr>
            <w:rStyle w:val="Hyperlink"/>
            <w:lang w:eastAsia="de-CH"/>
          </w:rPr>
          <w:t>1.3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  <w:lang w:eastAsia="de-CH"/>
          </w:rPr>
          <w:t>Entscheiden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4E3835C" w14:textId="53F974F6" w:rsidR="00FC537D" w:rsidRDefault="00FC537D">
      <w:pPr>
        <w:pStyle w:val="Verzeichnis3"/>
        <w:rPr>
          <w:rFonts w:asciiTheme="minorHAnsi" w:eastAsiaTheme="minorEastAsia" w:hAnsiTheme="minorHAnsi" w:cstheme="minorBidi"/>
          <w:kern w:val="2"/>
          <w:sz w:val="24"/>
          <w:szCs w:val="24"/>
          <w:lang w:eastAsia="de-CH"/>
          <w14:ligatures w14:val="standardContextual"/>
        </w:rPr>
      </w:pPr>
      <w:hyperlink w:anchor="_Toc201132263" w:history="1">
        <w:r w:rsidRPr="00C90C3E">
          <w:rPr>
            <w:rStyle w:val="Hyperlink"/>
            <w:lang w:eastAsia="de-CH"/>
          </w:rPr>
          <w:t>1.3.1</w:t>
        </w:r>
        <w:r>
          <w:rPr>
            <w:rFonts w:asciiTheme="minorHAnsi" w:eastAsiaTheme="minorEastAsia" w:hAnsiTheme="minorHAnsi" w:cstheme="minorBidi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  <w:lang w:eastAsia="de-CH"/>
          </w:rPr>
          <w:t>Stückliste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7334CD8" w14:textId="0591721E" w:rsidR="00FC537D" w:rsidRDefault="00FC537D">
      <w:pPr>
        <w:pStyle w:val="Verzeichnis1"/>
        <w:rPr>
          <w:rFonts w:asciiTheme="minorHAnsi" w:eastAsiaTheme="minorEastAsia" w:hAnsiTheme="minorHAnsi" w:cstheme="minorBidi"/>
          <w:b w:val="0"/>
          <w:kern w:val="2"/>
          <w:sz w:val="24"/>
          <w:szCs w:val="24"/>
          <w:lang w:eastAsia="de-CH"/>
          <w14:ligatures w14:val="standardContextual"/>
        </w:rPr>
      </w:pPr>
      <w:hyperlink w:anchor="_Toc201132264" w:history="1">
        <w:r w:rsidRPr="00C90C3E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Verzeichnisse.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6617CE03" w14:textId="499EFD84" w:rsidR="00FC537D" w:rsidRDefault="00FC537D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201132265" w:history="1">
        <w:r w:rsidRPr="00C90C3E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Abbildungen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A47373C" w14:textId="3FD41C0E" w:rsidR="00FC537D" w:rsidRDefault="00FC537D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201132266" w:history="1">
        <w:r w:rsidRPr="00C90C3E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Tabellen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91ED316" w14:textId="42DFAED6" w:rsidR="00FC537D" w:rsidRDefault="00FC537D">
      <w:pPr>
        <w:pStyle w:val="Verzeichnis2"/>
        <w:rPr>
          <w:rFonts w:asciiTheme="minorHAnsi" w:eastAsiaTheme="minorEastAsia" w:hAnsiTheme="minorHAnsi" w:cstheme="minorBidi"/>
          <w:i w:val="0"/>
          <w:iCs w:val="0"/>
          <w:kern w:val="2"/>
          <w:sz w:val="24"/>
          <w:szCs w:val="24"/>
          <w:lang w:eastAsia="de-CH"/>
          <w14:ligatures w14:val="standardContextual"/>
        </w:rPr>
      </w:pPr>
      <w:hyperlink w:anchor="_Toc201132267" w:history="1">
        <w:r w:rsidRPr="00C90C3E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i w:val="0"/>
            <w:iCs w:val="0"/>
            <w:kern w:val="2"/>
            <w:sz w:val="24"/>
            <w:szCs w:val="24"/>
            <w:lang w:eastAsia="de-CH"/>
            <w14:ligatures w14:val="standardContextual"/>
          </w:rPr>
          <w:tab/>
        </w:r>
        <w:r w:rsidRPr="00C90C3E">
          <w:rPr>
            <w:rStyle w:val="Hyperlink"/>
          </w:rPr>
          <w:t>Quellen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_Toc201132267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10C6C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93780C3" w14:textId="0E94C81D" w:rsidR="00A803CD" w:rsidRPr="00A803CD" w:rsidRDefault="009A2BD5" w:rsidP="00A803CD">
      <w:r>
        <w:rPr>
          <w:b/>
          <w:noProof/>
        </w:rPr>
        <w:fldChar w:fldCharType="end"/>
      </w:r>
    </w:p>
    <w:bookmarkStart w:id="0" w:name="_Toc201132254"/>
    <w:p w14:paraId="31535D1B" w14:textId="3D6BD353" w:rsidR="002C1FDE" w:rsidRDefault="002C1FDE" w:rsidP="008E314C">
      <w:pPr>
        <w:pStyle w:val="berschrift1"/>
      </w:pPr>
      <w:r w:rsidRPr="006C5B45">
        <w:rPr>
          <w:rFonts w:eastAsia="Arial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D4F7C7" wp14:editId="2832791E">
                <wp:simplePos x="0" y="0"/>
                <wp:positionH relativeFrom="column">
                  <wp:posOffset>-4812030</wp:posOffset>
                </wp:positionH>
                <wp:positionV relativeFrom="paragraph">
                  <wp:posOffset>692150</wp:posOffset>
                </wp:positionV>
                <wp:extent cx="1796995" cy="1240403"/>
                <wp:effectExtent l="0" t="0" r="0" b="0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rgbClr val="66CC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33F316" id="Rechteck 1" o:spid="_x0000_s1026" style="position:absolute;margin-left:-378.9pt;margin-top:54.5pt;width:141.5pt;height:97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" fillcolor="#6cf" stroked="f" strokeweight="2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5D3610" wp14:editId="19EFC634">
                <wp:simplePos x="0" y="0"/>
                <wp:positionH relativeFrom="column">
                  <wp:posOffset>-4964430</wp:posOffset>
                </wp:positionH>
                <wp:positionV relativeFrom="paragraph">
                  <wp:posOffset>539750</wp:posOffset>
                </wp:positionV>
                <wp:extent cx="1796995" cy="1240403"/>
                <wp:effectExtent l="0" t="0" r="13335" b="17145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7155A" id="Rechteck 2" o:spid="_x0000_s1026" style="position:absolute;margin-left:-390.9pt;margin-top:42.5pt;width:141.5pt;height:97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fxK8qeMAAAAMAQAADwAAAAAA&#10;AAAAAAAAAADGBAAAZHJzL2Rvd25yZXYueG1sUEsFBgAAAAAEAAQA8wAAANYFAAAAAA==&#10;" fillcolor="#6cf [3206]" strokecolor="#000f2f [1604]" strokeweight="1pt"/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9369D2" wp14:editId="184F6838">
                <wp:simplePos x="0" y="0"/>
                <wp:positionH relativeFrom="column">
                  <wp:posOffset>-5116830</wp:posOffset>
                </wp:positionH>
                <wp:positionV relativeFrom="paragraph">
                  <wp:posOffset>387350</wp:posOffset>
                </wp:positionV>
                <wp:extent cx="1796995" cy="1240403"/>
                <wp:effectExtent l="0" t="0" r="13335" b="1714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995" cy="124040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5D6B6" id="Rechteck 4" o:spid="_x0000_s1026" style="position:absolute;margin-left:-402.9pt;margin-top:30.5pt;width:141.5pt;height:97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" fillcolor="#6cf [3206]" strokecolor="#000f2f [1604]" strokeweight="1pt"/>
            </w:pict>
          </mc:Fallback>
        </mc:AlternateContent>
      </w:r>
      <w:r w:rsidR="00A120E1">
        <w:t>IPERKA</w:t>
      </w:r>
      <w:r w:rsidRPr="00C47A40">
        <w:rPr>
          <w:color w:val="CCCC00" w:themeColor="text2"/>
        </w:rPr>
        <w:t>.</w:t>
      </w:r>
      <w:bookmarkEnd w:id="0"/>
    </w:p>
    <w:p w14:paraId="4AE5C7B2" w14:textId="7CEEC312" w:rsidR="003F282F" w:rsidRDefault="0059350E" w:rsidP="003F282F">
      <w:pPr>
        <w:pStyle w:val="berschrift2"/>
      </w:pPr>
      <w:bookmarkStart w:id="1" w:name="_Toc201132255"/>
      <w:r>
        <w:t>Informieren</w:t>
      </w:r>
      <w:bookmarkEnd w:id="1"/>
    </w:p>
    <w:p w14:paraId="1F2FCA57" w14:textId="50CCC46A" w:rsidR="0059350E" w:rsidRPr="0059350E" w:rsidRDefault="0059350E" w:rsidP="0059350E">
      <w:pPr>
        <w:pStyle w:val="berschrift3"/>
      </w:pPr>
      <w:bookmarkStart w:id="2" w:name="_Toc201132256"/>
      <w:r>
        <w:t>Komponenten Beschreibung</w:t>
      </w:r>
      <w:bookmarkEnd w:id="2"/>
    </w:p>
    <w:p w14:paraId="777B0B11" w14:textId="55E252C0" w:rsidR="0084053C" w:rsidRDefault="0084053C" w:rsidP="0084053C"/>
    <w:p w14:paraId="371B2FF5" w14:textId="668D6817" w:rsidR="005E63C6" w:rsidRDefault="00317D30" w:rsidP="0059350E">
      <w:pPr>
        <w:pStyle w:val="berschrift4"/>
      </w:pPr>
      <w:r>
        <w:drawing>
          <wp:anchor distT="0" distB="0" distL="114300" distR="114300" simplePos="0" relativeHeight="251740160" behindDoc="0" locked="0" layoutInCell="1" allowOverlap="1" wp14:anchorId="4C3CA98D" wp14:editId="274104E8">
            <wp:simplePos x="0" y="0"/>
            <wp:positionH relativeFrom="margin">
              <wp:align>left</wp:align>
            </wp:positionH>
            <wp:positionV relativeFrom="paragraph">
              <wp:posOffset>30930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2050267527" name="Grafik 11" descr="DEV-16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-1678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53C">
        <w:t>MicroMod ESP32</w:t>
      </w:r>
      <w:r w:rsidR="0073751A">
        <w:t xml:space="preserve"> </w:t>
      </w:r>
    </w:p>
    <w:p w14:paraId="20DBFA93" w14:textId="2EBEDCF6" w:rsidR="005E2553" w:rsidRDefault="005E2553" w:rsidP="005E2553">
      <w:r w:rsidRPr="005E2553">
        <w:t>Das SparkFun MicroMod ESP32 ist ein Mikrocontroller</w:t>
      </w:r>
      <w:r w:rsidR="00BF1CAA">
        <w:t>, der programmierbar ist und somit auch Befehle erteilen kann</w:t>
      </w:r>
      <w:r w:rsidRPr="005E2553">
        <w:t>.</w:t>
      </w:r>
      <w:r w:rsidR="006461D5">
        <w:t xml:space="preserve"> Da man mit dem Chip </w:t>
      </w:r>
      <w:r w:rsidR="00291143">
        <w:t>allein</w:t>
      </w:r>
      <w:r w:rsidR="006461D5">
        <w:t>, schwer mehrere Funktionen einbinde</w:t>
      </w:r>
      <w:r w:rsidR="00291143">
        <w:t xml:space="preserve">n kann, </w:t>
      </w:r>
      <w:r w:rsidRPr="005E2553">
        <w:t>lässt</w:t>
      </w:r>
      <w:r w:rsidR="00291143">
        <w:t xml:space="preserve"> es</w:t>
      </w:r>
      <w:r w:rsidRPr="005E2553">
        <w:t xml:space="preserve"> sich einfach mit einem MicroMod Carrier Board verbinden, das zusätzliche Anschlüsse </w:t>
      </w:r>
      <w:r w:rsidR="00291143">
        <w:t>zur Verfügung stellt</w:t>
      </w:r>
      <w:r w:rsidRPr="005E2553">
        <w:t xml:space="preserve">. Dadurch wird </w:t>
      </w:r>
      <w:r w:rsidR="00291143">
        <w:t xml:space="preserve">der Komponent </w:t>
      </w:r>
      <w:r w:rsidRPr="005E2553">
        <w:t xml:space="preserve">ideal für </w:t>
      </w:r>
      <w:r w:rsidR="00291143">
        <w:t>mein SmartClock-Projekt.</w:t>
      </w:r>
    </w:p>
    <w:p w14:paraId="6DCC8C39" w14:textId="77777777" w:rsidR="001C52B3" w:rsidRDefault="001C52B3" w:rsidP="005E2553"/>
    <w:p w14:paraId="6CD83713" w14:textId="60920F2A" w:rsidR="005620B2" w:rsidRDefault="00EE1B97" w:rsidP="005E255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E5CAD86" wp14:editId="0C73459E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2080260" cy="246888"/>
                <wp:effectExtent l="0" t="0" r="0" b="1270"/>
                <wp:wrapNone/>
                <wp:docPr id="1293916736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2468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23BA3B" w14:textId="7DF72FA6" w:rsidR="00EE1B97" w:rsidRDefault="00EE1B97" w:rsidP="00EE1B97">
                            <w:pPr>
                              <w:pStyle w:val="Beschriftung"/>
                            </w:pPr>
                            <w:bookmarkStart w:id="3" w:name="_Toc201132472"/>
                            <w:r>
                              <w:t>Abbildung 1 – MicroMod ESP32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AD86" id="Textfeld 20" o:spid="_x0000_s1030" type="#_x0000_t202" style="position:absolute;margin-left:0;margin-top:2.35pt;width:163.8pt;height:19.4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" filled="f" stroked="f" strokeweight=".5pt">
                <v:textbox>
                  <w:txbxContent>
                    <w:p w14:paraId="7323BA3B" w14:textId="7DF72FA6" w:rsidR="00EE1B97" w:rsidRDefault="00EE1B97" w:rsidP="00EE1B97">
                      <w:pPr>
                        <w:pStyle w:val="Beschriftung"/>
                      </w:pPr>
                      <w:bookmarkStart w:id="4" w:name="_Toc201132472"/>
                      <w:r>
                        <w:t>Abbildung 1 – MicroMod ESP32</w:t>
                      </w:r>
                      <w:bookmarkEnd w:id="4"/>
                    </w:p>
                  </w:txbxContent>
                </v:textbox>
                <w10:wrap anchorx="margin"/>
              </v:shape>
            </w:pict>
          </mc:Fallback>
        </mc:AlternateContent>
      </w:r>
      <w:r w:rsidR="005620B2">
        <w:rPr>
          <w:noProof/>
        </w:rPr>
        <w:drawing>
          <wp:anchor distT="0" distB="0" distL="114300" distR="114300" simplePos="0" relativeHeight="251741184" behindDoc="0" locked="0" layoutInCell="1" allowOverlap="1" wp14:anchorId="77BC27FA" wp14:editId="3B426981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24307720" name="Grafik 12" descr="DEV-1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V-168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flowChartAlternateProcess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EBDF83" w14:textId="3F46C8A1" w:rsidR="001C52B3" w:rsidRDefault="001C52B3" w:rsidP="005E2553"/>
    <w:p w14:paraId="68F49BE1" w14:textId="1364A2B0" w:rsidR="001C52B3" w:rsidRDefault="00011132" w:rsidP="0059350E">
      <w:pPr>
        <w:pStyle w:val="berschrift4"/>
      </w:pPr>
      <w:r>
        <w:t>MicroMod ATP Carrier Bord</w:t>
      </w:r>
    </w:p>
    <w:p w14:paraId="79F494BC" w14:textId="7049174E" w:rsidR="001C52B3" w:rsidRDefault="001C52B3" w:rsidP="005E2553">
      <w:r w:rsidRPr="001C52B3">
        <w:t>Das SparkFun MicroMod ATP Carrier Board ist eine Erweiterungsplat</w:t>
      </w:r>
      <w:r w:rsidR="00011132">
        <w:t>te</w:t>
      </w:r>
      <w:r w:rsidRPr="001C52B3">
        <w:t xml:space="preserve"> für die MicroMod-Prozessorboards. Es bietet zusätzliche Anschlüsse</w:t>
      </w:r>
      <w:r w:rsidR="00011132">
        <w:t xml:space="preserve">, um </w:t>
      </w:r>
      <w:r w:rsidR="005620B2">
        <w:t>das Einbauen</w:t>
      </w:r>
      <w:r w:rsidR="00011132">
        <w:t xml:space="preserve"> von weiteren Funktionen </w:t>
      </w:r>
      <w:r w:rsidR="005620B2">
        <w:t>zu erleichtern</w:t>
      </w:r>
      <w:r w:rsidRPr="001C52B3">
        <w:t xml:space="preserve">. Mit Unterstützung </w:t>
      </w:r>
      <w:r w:rsidR="005620B2">
        <w:t xml:space="preserve">von </w:t>
      </w:r>
      <w:r w:rsidRPr="001C52B3">
        <w:t>Qwiic ermöglicht es eine einfache Verbindung zu Sensoren.</w:t>
      </w:r>
    </w:p>
    <w:p w14:paraId="6D13134F" w14:textId="68F722CB" w:rsidR="00304B0D" w:rsidRDefault="00304B0D" w:rsidP="005E2553"/>
    <w:p w14:paraId="6827A9F4" w14:textId="6BFEB16A" w:rsidR="001637EF" w:rsidRDefault="00590FF0" w:rsidP="005E255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92FE39" wp14:editId="063782AA">
                <wp:simplePos x="0" y="0"/>
                <wp:positionH relativeFrom="margin">
                  <wp:align>left</wp:align>
                </wp:positionH>
                <wp:positionV relativeFrom="paragraph">
                  <wp:posOffset>35014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064323649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6E68B" w14:textId="3051C357" w:rsidR="00EE1B97" w:rsidRDefault="00EE1B97" w:rsidP="00EE1B97">
                            <w:pPr>
                              <w:pStyle w:val="Beschriftung"/>
                            </w:pPr>
                            <w:bookmarkStart w:id="5" w:name="_Toc201132473"/>
                            <w:r>
                              <w:t>Abbildung 2 –</w:t>
                            </w:r>
                            <w:r w:rsidR="00590FF0">
                              <w:t xml:space="preserve"> MicroMod ATP Carrier Bord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2FE39" id="_x0000_s1031" type="#_x0000_t202" style="position:absolute;margin-left:0;margin-top:2.75pt;width:190.1pt;height:20.75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g/8GQIAADM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" filled="f" stroked="f" strokeweight=".5pt">
                <v:textbox>
                  <w:txbxContent>
                    <w:p w14:paraId="3AB6E68B" w14:textId="3051C357" w:rsidR="00EE1B97" w:rsidRDefault="00EE1B97" w:rsidP="00EE1B97">
                      <w:pPr>
                        <w:pStyle w:val="Beschriftung"/>
                      </w:pPr>
                      <w:bookmarkStart w:id="6" w:name="_Toc201132473"/>
                      <w:r>
                        <w:t>Abbildung 2 –</w:t>
                      </w:r>
                      <w:r w:rsidR="00590FF0">
                        <w:t xml:space="preserve"> MicroMod ATP Carrier Bord</w:t>
                      </w:r>
                      <w:bookmarkEnd w:id="6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5AFDEA3" w14:textId="54AFF432" w:rsidR="00304B0D" w:rsidRDefault="00304B0D" w:rsidP="005E2553">
      <w:r>
        <w:rPr>
          <w:noProof/>
        </w:rPr>
        <w:drawing>
          <wp:anchor distT="0" distB="0" distL="114300" distR="114300" simplePos="0" relativeHeight="251742208" behindDoc="0" locked="0" layoutInCell="1" allowOverlap="1" wp14:anchorId="02F47D69" wp14:editId="0D11CEF8">
            <wp:simplePos x="0" y="0"/>
            <wp:positionH relativeFrom="margin">
              <wp:align>left</wp:align>
            </wp:positionH>
            <wp:positionV relativeFrom="paragraph">
              <wp:posOffset>28590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817804133" name="Grafik 13" descr="SEN-2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N-228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F717B" w14:textId="62F30DB4" w:rsidR="00304B0D" w:rsidRDefault="000739AD" w:rsidP="0059350E">
      <w:pPr>
        <w:pStyle w:val="berschrift4"/>
      </w:pPr>
      <w:r>
        <w:t>Environmental Combo Breakout</w:t>
      </w:r>
    </w:p>
    <w:p w14:paraId="79B63143" w14:textId="192DEA10" w:rsidR="001C52B3" w:rsidRDefault="001562F2" w:rsidP="005E2553">
      <w:r w:rsidRPr="001562F2">
        <w:t xml:space="preserve">Das Environmental Combo Breakout Board kombiniert zwei Sensoren den ENS160 für die Messung der Luftqualität </w:t>
      </w:r>
      <w:r>
        <w:t>(</w:t>
      </w:r>
      <w:r w:rsidRPr="001562F2">
        <w:t>CO</w:t>
      </w:r>
      <w:r w:rsidRPr="001562F2">
        <w:rPr>
          <w:rFonts w:ascii="Cambria Math" w:hAnsi="Cambria Math" w:cs="Cambria Math"/>
        </w:rPr>
        <w:t>₂</w:t>
      </w:r>
      <w:r w:rsidRPr="001562F2">
        <w:t xml:space="preserve">) und den BME280 für Temperatur, Luftfeuchtigkeit und Luftdruck. Über die Qwiic-Schnittstelle lässt sich das Board einfach in </w:t>
      </w:r>
      <w:r w:rsidR="001637EF">
        <w:t>mein Projekt</w:t>
      </w:r>
      <w:r w:rsidRPr="001562F2">
        <w:t xml:space="preserve"> integrieren.</w:t>
      </w:r>
    </w:p>
    <w:p w14:paraId="193EC837" w14:textId="70659C53" w:rsidR="0046538A" w:rsidRDefault="0046538A" w:rsidP="005E2553"/>
    <w:p w14:paraId="69A7D46E" w14:textId="052B0DD3" w:rsidR="0046538A" w:rsidRDefault="00590FF0" w:rsidP="005E255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BDB996" wp14:editId="05BA71AA">
                <wp:simplePos x="0" y="0"/>
                <wp:positionH relativeFrom="margin">
                  <wp:align>left</wp:align>
                </wp:positionH>
                <wp:positionV relativeFrom="paragraph">
                  <wp:posOffset>71354</wp:posOffset>
                </wp:positionV>
                <wp:extent cx="2620010" cy="263525"/>
                <wp:effectExtent l="0" t="0" r="0" b="3175"/>
                <wp:wrapThrough wrapText="bothSides">
                  <wp:wrapPolygon edited="0">
                    <wp:start x="471" y="0"/>
                    <wp:lineTo x="471" y="20299"/>
                    <wp:lineTo x="21045" y="20299"/>
                    <wp:lineTo x="21045" y="0"/>
                    <wp:lineTo x="471" y="0"/>
                  </wp:wrapPolygon>
                </wp:wrapThrough>
                <wp:docPr id="435914621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01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DF199" w14:textId="15DF082C" w:rsidR="00590FF0" w:rsidRDefault="00590FF0" w:rsidP="00590FF0">
                            <w:pPr>
                              <w:pStyle w:val="Beschriftung"/>
                            </w:pPr>
                            <w:bookmarkStart w:id="7" w:name="_Toc201132474"/>
                            <w:r>
                              <w:t>Abbildung 3 – Environmental Combo Breakout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B996" id="_x0000_s1032" type="#_x0000_t202" style="position:absolute;margin-left:0;margin-top:5.6pt;width:206.3pt;height:20.7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" filled="f" stroked="f" strokeweight=".5pt">
                <v:textbox>
                  <w:txbxContent>
                    <w:p w14:paraId="6E6DF199" w14:textId="15DF082C" w:rsidR="00590FF0" w:rsidRDefault="00590FF0" w:rsidP="00590FF0">
                      <w:pPr>
                        <w:pStyle w:val="Beschriftung"/>
                      </w:pPr>
                      <w:bookmarkStart w:id="8" w:name="_Toc201132474"/>
                      <w:r>
                        <w:t>Abbildung 3 – Environmental Combo Breakout</w:t>
                      </w:r>
                      <w:bookmarkEnd w:id="8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8D5C6C9" w14:textId="479B4EFD" w:rsidR="0046538A" w:rsidRDefault="000A7BB0" w:rsidP="005E2553">
      <w:r>
        <w:rPr>
          <w:noProof/>
        </w:rPr>
        <w:drawing>
          <wp:anchor distT="0" distB="0" distL="114300" distR="114300" simplePos="0" relativeHeight="251743232" behindDoc="0" locked="0" layoutInCell="1" allowOverlap="1" wp14:anchorId="215AE212" wp14:editId="2C3217CD">
            <wp:simplePos x="0" y="0"/>
            <wp:positionH relativeFrom="margin">
              <wp:align>left</wp:align>
            </wp:positionH>
            <wp:positionV relativeFrom="paragraph">
              <wp:posOffset>31704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974252352" name="Grafik 14" descr="LCD-16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CD-1639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91B3D" w14:textId="4E7708D9" w:rsidR="0046538A" w:rsidRDefault="004F02CB" w:rsidP="0059350E">
      <w:pPr>
        <w:pStyle w:val="berschrift4"/>
      </w:pPr>
      <w:r w:rsidRPr="004F02CB">
        <w:t>Sparkfun 16x2 SerLCD</w:t>
      </w:r>
    </w:p>
    <w:p w14:paraId="0D4A9703" w14:textId="36079902" w:rsidR="004F02CB" w:rsidRDefault="00590FF0" w:rsidP="004F02CB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C85BB7D" wp14:editId="67883A91">
                <wp:simplePos x="0" y="0"/>
                <wp:positionH relativeFrom="margin">
                  <wp:align>left</wp:align>
                </wp:positionH>
                <wp:positionV relativeFrom="paragraph">
                  <wp:posOffset>1223645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2067760028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72D32" w14:textId="3C8EE59C" w:rsidR="00590FF0" w:rsidRDefault="00590FF0" w:rsidP="00590FF0">
                            <w:pPr>
                              <w:pStyle w:val="Beschriftung"/>
                            </w:pPr>
                            <w:bookmarkStart w:id="9" w:name="_Toc201132475"/>
                            <w:r>
                              <w:t>Abbildung 4 – Sparkfun 16x2 SerLCD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BB7D" id="_x0000_s1033" type="#_x0000_t202" style="position:absolute;margin-left:0;margin-top:96.35pt;width:190.1pt;height:20.75pt;z-index:251755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" filled="f" stroked="f" strokeweight=".5pt">
                <v:textbox>
                  <w:txbxContent>
                    <w:p w14:paraId="5CA72D32" w14:textId="3C8EE59C" w:rsidR="00590FF0" w:rsidRDefault="00590FF0" w:rsidP="00590FF0">
                      <w:pPr>
                        <w:pStyle w:val="Beschriftung"/>
                      </w:pPr>
                      <w:bookmarkStart w:id="10" w:name="_Toc201132475"/>
                      <w:r>
                        <w:t>Abbildung 4 – Sparkfun 16x2 SerLCD</w:t>
                      </w:r>
                      <w:bookmarkEnd w:id="10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C624F" w:rsidRPr="00CC624F">
        <w:t xml:space="preserve">Das SparkFun 16x2 SerLCD ist ein LCD-Display mit 16 Zeichen und 2 Zeilen, das sich ideal für </w:t>
      </w:r>
      <w:r w:rsidR="00CC624F">
        <w:t>mein Projekt</w:t>
      </w:r>
      <w:r w:rsidR="00CC624F" w:rsidRPr="00CC624F">
        <w:t xml:space="preserve"> eignet, </w:t>
      </w:r>
      <w:r w:rsidR="006435CB">
        <w:t xml:space="preserve">da ich kurze </w:t>
      </w:r>
      <w:r w:rsidR="00CC624F" w:rsidRPr="00CC624F">
        <w:t>Textausgaben benötig</w:t>
      </w:r>
      <w:r w:rsidR="006435CB">
        <w:t>e</w:t>
      </w:r>
      <w:r w:rsidR="00CC624F" w:rsidRPr="00CC624F">
        <w:t xml:space="preserve">. Es verfügt über ein schwarzes Display mit RGB-Hintergrundbeleuchtung, die individuell angepasst werden kann. </w:t>
      </w:r>
      <w:r w:rsidR="006435CB">
        <w:t>Auch</w:t>
      </w:r>
      <w:r w:rsidR="000A7BB0">
        <w:t xml:space="preserve"> dieses Display lässt sich leicht mit </w:t>
      </w:r>
      <w:r w:rsidR="00CC624F" w:rsidRPr="00CC624F">
        <w:t>de</w:t>
      </w:r>
      <w:r w:rsidR="000A7BB0">
        <w:t>n</w:t>
      </w:r>
      <w:r w:rsidR="00CC624F" w:rsidRPr="00CC624F">
        <w:t xml:space="preserve"> Qwiic-</w:t>
      </w:r>
      <w:r w:rsidR="000A7BB0">
        <w:t>Schnittstellen</w:t>
      </w:r>
      <w:r w:rsidR="00CC624F" w:rsidRPr="00CC624F">
        <w:t xml:space="preserve"> </w:t>
      </w:r>
      <w:r w:rsidR="000A7BB0">
        <w:t xml:space="preserve">integrieren. </w:t>
      </w:r>
    </w:p>
    <w:p w14:paraId="062AD3AD" w14:textId="47A273CE" w:rsidR="00F77ECC" w:rsidRDefault="00942913" w:rsidP="007D4E33">
      <w:r w:rsidRPr="00942913">
        <w:t xml:space="preserve"> </w:t>
      </w:r>
    </w:p>
    <w:p w14:paraId="7446D1BC" w14:textId="400A46AF" w:rsidR="00F572A2" w:rsidRDefault="00F378F9" w:rsidP="004F02CB"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67E7B616" wp14:editId="42BFAD8B">
            <wp:simplePos x="0" y="0"/>
            <wp:positionH relativeFrom="margin">
              <wp:align>left</wp:align>
            </wp:positionH>
            <wp:positionV relativeFrom="paragraph">
              <wp:posOffset>293073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211827214" name="Grafik 16" descr="SparkFun Qwiic Directional 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sty-main-image" descr="SparkFun Qwiic Directional Pa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391BA" w14:textId="41814ADE" w:rsidR="00F77ECC" w:rsidRDefault="00F77ECC" w:rsidP="004F02CB"/>
    <w:p w14:paraId="5BAD3427" w14:textId="173ED29F" w:rsidR="00F77ECC" w:rsidRDefault="00F378F9" w:rsidP="0059350E">
      <w:pPr>
        <w:pStyle w:val="berschrift4"/>
      </w:pPr>
      <w:r>
        <w:t xml:space="preserve">  </w:t>
      </w:r>
      <w:r w:rsidR="00BB4ED9">
        <w:t>Directional Pad</w:t>
      </w:r>
    </w:p>
    <w:p w14:paraId="24B5A6D9" w14:textId="396C0373" w:rsidR="000619A1" w:rsidRPr="000619A1" w:rsidRDefault="00095298" w:rsidP="00442A7A">
      <w:r w:rsidRPr="00095298">
        <w:t>Das SparkFun Directional Pad ist ein Eingabegerät mit einem 5-Wege-Tastenkreuz</w:t>
      </w:r>
      <w:r w:rsidR="00A01998">
        <w:t xml:space="preserve">. </w:t>
      </w:r>
      <w:r w:rsidR="003915F3">
        <w:t xml:space="preserve">Es </w:t>
      </w:r>
      <w:r w:rsidRPr="00095298">
        <w:t xml:space="preserve">verfügt über eine RGB-Status-LED, </w:t>
      </w:r>
      <w:r w:rsidR="003915F3" w:rsidRPr="00095298">
        <w:t>das visuelle Feedback</w:t>
      </w:r>
      <w:r w:rsidRPr="00095298">
        <w:t xml:space="preserve"> gibt</w:t>
      </w:r>
      <w:r w:rsidR="003915F3">
        <w:t xml:space="preserve">. </w:t>
      </w:r>
      <w:r w:rsidR="00662B08">
        <w:t>E</w:t>
      </w:r>
      <w:r w:rsidRPr="00095298">
        <w:t>ine einfache Verbindung über ein Qwiic-Kabel genügt.</w:t>
      </w:r>
      <w:r w:rsidR="00662B08">
        <w:t xml:space="preserve"> </w:t>
      </w:r>
      <w:r w:rsidR="000619A1" w:rsidRPr="000619A1">
        <w:t>Ideal für mein Projekt, da ich eine einfache Steuerung benötige, um das Menü zu ändern und den Timer einzustellen.</w:t>
      </w:r>
    </w:p>
    <w:p w14:paraId="1D998855" w14:textId="03F9EE52" w:rsidR="00F34C4B" w:rsidRDefault="00590FF0" w:rsidP="00BB7722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A712FEA" wp14:editId="2638761D">
                <wp:simplePos x="0" y="0"/>
                <wp:positionH relativeFrom="margin">
                  <wp:align>left</wp:align>
                </wp:positionH>
                <wp:positionV relativeFrom="paragraph">
                  <wp:posOffset>182412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11835566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41CBAE" w14:textId="28BBA208" w:rsidR="00590FF0" w:rsidRDefault="00590FF0" w:rsidP="00590FF0">
                            <w:pPr>
                              <w:pStyle w:val="Beschriftung"/>
                            </w:pPr>
                            <w:bookmarkStart w:id="11" w:name="_Toc201132476"/>
                            <w:r>
                              <w:t>Abbildung 6 – Directional Pad</w:t>
                            </w:r>
                            <w:bookmarkEnd w:id="11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2FEA" id="_x0000_s1034" type="#_x0000_t202" style="position:absolute;margin-left:0;margin-top:14.35pt;width:190.1pt;height:20.7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" filled="f" stroked="f" strokeweight=".5pt">
                <v:textbox>
                  <w:txbxContent>
                    <w:p w14:paraId="7141CBAE" w14:textId="28BBA208" w:rsidR="00590FF0" w:rsidRDefault="00590FF0" w:rsidP="00590FF0">
                      <w:pPr>
                        <w:pStyle w:val="Beschriftung"/>
                      </w:pPr>
                      <w:bookmarkStart w:id="12" w:name="_Toc201132476"/>
                      <w:r>
                        <w:t>Abbildung 6 – Directional Pad</w:t>
                      </w:r>
                      <w:bookmarkEnd w:id="12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EC49803" w14:textId="534AEAAC" w:rsidR="00F34C4B" w:rsidRDefault="00F34C4B" w:rsidP="00BB7722">
      <w:pPr>
        <w:spacing w:line="240" w:lineRule="auto"/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F43F5BB" wp14:editId="5F2E0CD4">
            <wp:simplePos x="0" y="0"/>
            <wp:positionH relativeFrom="margin">
              <wp:align>left</wp:align>
            </wp:positionH>
            <wp:positionV relativeFrom="paragraph">
              <wp:posOffset>183846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808511621" name="Grafik 17" descr="BOB-2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B-244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2E86E" w14:textId="7E3D6116" w:rsidR="00F34C4B" w:rsidRDefault="00F34C4B" w:rsidP="0059350E">
      <w:pPr>
        <w:pStyle w:val="berschrift4"/>
      </w:pPr>
      <w:r>
        <w:t>Sparkfun Buzzer</w:t>
      </w:r>
    </w:p>
    <w:p w14:paraId="50CA167E" w14:textId="55D67BE0" w:rsidR="00B27E0C" w:rsidRDefault="00442A7A" w:rsidP="00B27E0C">
      <w:r w:rsidRPr="00442A7A">
        <w:t>Das SparkFun Buzzer ist ein</w:t>
      </w:r>
      <w:r w:rsidR="00974E86">
        <w:t>e</w:t>
      </w:r>
      <w:r w:rsidRPr="00442A7A">
        <w:t xml:space="preserve"> Audiosignal</w:t>
      </w:r>
      <w:r>
        <w:t>-Komponent</w:t>
      </w:r>
      <w:r w:rsidR="00974E86">
        <w:t>e</w:t>
      </w:r>
      <w:r w:rsidRPr="00442A7A">
        <w:t xml:space="preserve">, </w:t>
      </w:r>
      <w:r w:rsidR="001D0954" w:rsidRPr="00442A7A">
        <w:t>die akustische</w:t>
      </w:r>
      <w:r w:rsidR="001D0954">
        <w:t xml:space="preserve"> </w:t>
      </w:r>
      <w:r w:rsidR="001D0954" w:rsidRPr="00442A7A">
        <w:t>Alarme</w:t>
      </w:r>
      <w:r w:rsidR="001D0954">
        <w:t xml:space="preserve"> lässt</w:t>
      </w:r>
      <w:r w:rsidRPr="00442A7A">
        <w:t xml:space="preserve">. </w:t>
      </w:r>
      <w:r w:rsidR="001D0954">
        <w:t>Mit dem</w:t>
      </w:r>
      <w:r w:rsidRPr="00442A7A">
        <w:t xml:space="preserve"> Qwiic-System i</w:t>
      </w:r>
      <w:r w:rsidR="001D0954">
        <w:t xml:space="preserve">st die Integrierung leicht. </w:t>
      </w:r>
      <w:r w:rsidRPr="00442A7A">
        <w:t>Für eine schnelle Implementierung bietet SparkFun eine Arduino-Bibliothek an, die die Steuerung von Lautstärke, Frequenz</w:t>
      </w:r>
      <w:r w:rsidR="001D0954">
        <w:t xml:space="preserve"> und</w:t>
      </w:r>
      <w:r w:rsidRPr="00442A7A">
        <w:t xml:space="preserve"> Dauer ermöglicht</w:t>
      </w:r>
      <w:r w:rsidR="001D0954">
        <w:t xml:space="preserve">. </w:t>
      </w:r>
      <w:r w:rsidR="00B27E0C" w:rsidRPr="00B27E0C">
        <w:t xml:space="preserve">Dieses </w:t>
      </w:r>
      <w:r w:rsidR="00B27E0C">
        <w:t>Komponent</w:t>
      </w:r>
      <w:r w:rsidR="00B27E0C" w:rsidRPr="00B27E0C">
        <w:t xml:space="preserve"> benötige ich für mein Projekt, da ich akustische Signale sowohl für Timer-Alarmfunktionen als auch für die </w:t>
      </w:r>
      <w:r w:rsidR="00112F67">
        <w:t>Warnung</w:t>
      </w:r>
      <w:r w:rsidR="00B27E0C" w:rsidRPr="00B27E0C">
        <w:t xml:space="preserve"> von schlechter Luftqualität benötige.</w:t>
      </w:r>
    </w:p>
    <w:p w14:paraId="101BB2D5" w14:textId="3C8E31DD" w:rsidR="007D4E33" w:rsidRDefault="007D4E33" w:rsidP="00B27E0C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DEAAF52" wp14:editId="361BB398">
                <wp:simplePos x="0" y="0"/>
                <wp:positionH relativeFrom="margin">
                  <wp:align>left</wp:align>
                </wp:positionH>
                <wp:positionV relativeFrom="paragraph">
                  <wp:posOffset>205692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52500620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7D200" w14:textId="5FA43590" w:rsidR="00590FF0" w:rsidRDefault="00590FF0" w:rsidP="00590FF0">
                            <w:pPr>
                              <w:pStyle w:val="Beschriftung"/>
                            </w:pPr>
                            <w:bookmarkStart w:id="13" w:name="_Toc201132477"/>
                            <w:r>
                              <w:t>Abbildung 7 – Sparkfun Buzzer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AAF52" id="_x0000_s1035" type="#_x0000_t202" style="position:absolute;margin-left:0;margin-top:16.2pt;width:190.1pt;height:20.7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" filled="f" stroked="f" strokeweight=".5pt">
                <v:textbox>
                  <w:txbxContent>
                    <w:p w14:paraId="1127D200" w14:textId="5FA43590" w:rsidR="00590FF0" w:rsidRDefault="00590FF0" w:rsidP="00590FF0">
                      <w:pPr>
                        <w:pStyle w:val="Beschriftung"/>
                      </w:pPr>
                      <w:bookmarkStart w:id="14" w:name="_Toc201132477"/>
                      <w:r>
                        <w:t>Abbildung 7 – Sparkfun Buzzer</w:t>
                      </w:r>
                      <w:bookmarkEnd w:id="14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0325FE4" w14:textId="73D12FC4" w:rsidR="007D4E33" w:rsidRPr="00B27E0C" w:rsidRDefault="007D4E33" w:rsidP="00B27E0C"/>
    <w:p w14:paraId="76792042" w14:textId="2DD972D8" w:rsidR="00532673" w:rsidRDefault="007D4E33" w:rsidP="00BB7722">
      <w:pPr>
        <w:spacing w:line="240" w:lineRule="auto"/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768BA24B" wp14:editId="0A1783E4">
            <wp:simplePos x="0" y="0"/>
            <wp:positionH relativeFrom="margin">
              <wp:align>left</wp:align>
            </wp:positionH>
            <wp:positionV relativeFrom="paragraph">
              <wp:posOffset>32936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151859105" name="Grafik 18" descr="PRT-1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T-144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6843C3" w14:textId="1F1CC5B5" w:rsidR="00EB2E0D" w:rsidRDefault="00532673" w:rsidP="0059350E">
      <w:pPr>
        <w:pStyle w:val="berschrift4"/>
      </w:pPr>
      <w:r>
        <w:t>Qwiic Cable</w:t>
      </w:r>
    </w:p>
    <w:p w14:paraId="4B8C7887" w14:textId="6767C875" w:rsidR="00662B08" w:rsidRDefault="000A2ACE" w:rsidP="000A2ACE">
      <w:r w:rsidRPr="000A2ACE">
        <w:t xml:space="preserve">Das SparkFun Qwiic Cable – 50mm </w:t>
      </w:r>
      <w:r w:rsidR="00E523A8">
        <w:t>/ 100mm</w:t>
      </w:r>
      <w:r w:rsidRPr="000A2ACE">
        <w:t xml:space="preserve"> ist ein </w:t>
      </w:r>
      <w:r w:rsidR="00E523A8">
        <w:t xml:space="preserve">Verbindungskabel </w:t>
      </w:r>
      <w:r w:rsidRPr="000A2ACE">
        <w:t xml:space="preserve">mit Qwiic-Stecker an beiden Enden. Es ermöglicht eine schnelle Verbindung zwischen </w:t>
      </w:r>
      <w:r w:rsidR="008E10A4">
        <w:t xml:space="preserve">zwei </w:t>
      </w:r>
      <w:r w:rsidRPr="000A2ACE">
        <w:t>Qwiic-fähigen Komponenten.</w:t>
      </w:r>
      <w:r w:rsidR="008E10A4">
        <w:t xml:space="preserve"> </w:t>
      </w:r>
      <w:r w:rsidR="00C301FC">
        <w:t>F</w:t>
      </w:r>
      <w:r w:rsidRPr="000A2ACE">
        <w:t xml:space="preserve">ür </w:t>
      </w:r>
      <w:r w:rsidR="008E10A4">
        <w:t xml:space="preserve">mein </w:t>
      </w:r>
      <w:r w:rsidRPr="000A2ACE">
        <w:t>Projekt</w:t>
      </w:r>
      <w:r w:rsidR="0045607A">
        <w:t xml:space="preserve"> ist diese Art von Verbindung ideal, da es</w:t>
      </w:r>
      <w:r w:rsidRPr="000A2ACE">
        <w:t xml:space="preserve"> </w:t>
      </w:r>
      <w:r w:rsidR="007603E0">
        <w:t xml:space="preserve">eine </w:t>
      </w:r>
      <w:r w:rsidRPr="000A2ACE">
        <w:t xml:space="preserve">einfache und zuverlässige Kommunikation zwischen Sensoren, und Mikrocontrollern </w:t>
      </w:r>
      <w:r w:rsidR="007603E0">
        <w:t>hat</w:t>
      </w:r>
      <w:r w:rsidRPr="000A2ACE">
        <w:t>.</w:t>
      </w:r>
    </w:p>
    <w:p w14:paraId="04F53F95" w14:textId="51722B43" w:rsidR="008E7962" w:rsidRDefault="008E7962" w:rsidP="000A2ACE"/>
    <w:p w14:paraId="21A24F55" w14:textId="3EE3A59B" w:rsidR="008E7962" w:rsidRDefault="00590FF0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CA097B" wp14:editId="28DECA0F">
                <wp:simplePos x="0" y="0"/>
                <wp:positionH relativeFrom="margin">
                  <wp:align>left</wp:align>
                </wp:positionH>
                <wp:positionV relativeFrom="paragraph">
                  <wp:posOffset>10463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89862432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7ACFB" w14:textId="7C824F4A" w:rsidR="00590FF0" w:rsidRDefault="00590FF0" w:rsidP="00590FF0">
                            <w:pPr>
                              <w:pStyle w:val="Beschriftung"/>
                            </w:pPr>
                            <w:bookmarkStart w:id="15" w:name="_Toc201132478"/>
                            <w:r>
                              <w:t>Abbildung 8 – Qwiic Cable 50mm / 100mm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A097B" id="_x0000_s1036" type="#_x0000_t202" style="position:absolute;margin-left:0;margin-top:.8pt;width:190.1pt;height:20.75pt;z-index:25176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PweGQIAADQ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" filled="f" stroked="f" strokeweight=".5pt">
                <v:textbox>
                  <w:txbxContent>
                    <w:p w14:paraId="39A7ACFB" w14:textId="7C824F4A" w:rsidR="00590FF0" w:rsidRDefault="00590FF0" w:rsidP="00590FF0">
                      <w:pPr>
                        <w:pStyle w:val="Beschriftung"/>
                      </w:pPr>
                      <w:bookmarkStart w:id="16" w:name="_Toc201132478"/>
                      <w:r>
                        <w:t>Abbildung 8 – Qwiic Cable 50mm / 100mm</w:t>
                      </w:r>
                      <w:bookmarkEnd w:id="16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AC628AE" w14:textId="06F90B78" w:rsidR="008E7962" w:rsidRDefault="008E7962" w:rsidP="000A2ACE">
      <w:r>
        <w:rPr>
          <w:noProof/>
        </w:rPr>
        <w:drawing>
          <wp:anchor distT="0" distB="0" distL="114300" distR="114300" simplePos="0" relativeHeight="251748352" behindDoc="0" locked="0" layoutInCell="1" allowOverlap="1" wp14:anchorId="01ACA730" wp14:editId="78D33889">
            <wp:simplePos x="0" y="0"/>
            <wp:positionH relativeFrom="margin">
              <wp:align>left</wp:align>
            </wp:positionH>
            <wp:positionV relativeFrom="paragraph">
              <wp:posOffset>140970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892246656" name="Grafik 19" descr="BOB-1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OB-180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8BCB46" w14:textId="0B11AD76" w:rsidR="008E7962" w:rsidRDefault="008E7962" w:rsidP="0059350E">
      <w:pPr>
        <w:pStyle w:val="berschrift4"/>
      </w:pPr>
      <w:r>
        <w:t>Sparkfun MultiPort</w:t>
      </w:r>
    </w:p>
    <w:p w14:paraId="652311FD" w14:textId="4062D16F" w:rsidR="008E7962" w:rsidRDefault="00F43512" w:rsidP="000A2ACE">
      <w:r w:rsidRPr="00F43512">
        <w:t>Das SparkFun MultiPort ist ein Erweiterungs</w:t>
      </w:r>
      <w:r w:rsidR="00821E23">
        <w:t>-Komponent</w:t>
      </w:r>
      <w:r w:rsidRPr="00F43512">
        <w:t>,</w:t>
      </w:r>
      <w:r w:rsidR="002E340C">
        <w:t xml:space="preserve"> welches </w:t>
      </w:r>
      <w:r w:rsidRPr="00F43512">
        <w:t>ermöglicht, mehrere Geräte über die Qwiic-Schnittstelle an ein</w:t>
      </w:r>
      <w:r w:rsidR="002E340C">
        <w:t>en</w:t>
      </w:r>
      <w:r w:rsidRPr="00F43512">
        <w:t xml:space="preserve"> Mikrocontroller anzuschlie</w:t>
      </w:r>
      <w:r w:rsidR="00821E23">
        <w:t>ss</w:t>
      </w:r>
      <w:r w:rsidRPr="00F43512">
        <w:t>en. D</w:t>
      </w:r>
      <w:r w:rsidR="00821E23">
        <w:t xml:space="preserve">ieser Komponent </w:t>
      </w:r>
      <w:r w:rsidRPr="00F43512">
        <w:t>ist mit den meisten Qwiic-kompatiblen Geräten kompatibel.</w:t>
      </w:r>
    </w:p>
    <w:p w14:paraId="5FCA8206" w14:textId="039F8150" w:rsidR="008E7962" w:rsidRDefault="008E7962" w:rsidP="000A2ACE"/>
    <w:p w14:paraId="4316E553" w14:textId="77777777" w:rsidR="00D5215F" w:rsidRDefault="00D5215F" w:rsidP="000A2ACE"/>
    <w:p w14:paraId="252EBDD5" w14:textId="236049B1" w:rsidR="00D5215F" w:rsidRDefault="00D5215F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065E237" wp14:editId="3FF7BF4D">
                <wp:simplePos x="0" y="0"/>
                <wp:positionH relativeFrom="margin">
                  <wp:align>left</wp:align>
                </wp:positionH>
                <wp:positionV relativeFrom="paragraph">
                  <wp:posOffset>11816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921748276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28C5AA" w14:textId="0C594D31" w:rsidR="00590FF0" w:rsidRDefault="00590FF0" w:rsidP="00947F86">
                            <w:pPr>
                              <w:pStyle w:val="Beschriftung"/>
                            </w:pPr>
                            <w:bookmarkStart w:id="17" w:name="_Toc201132479"/>
                            <w:r>
                              <w:t xml:space="preserve">Abbildung 9 – </w:t>
                            </w:r>
                            <w:r w:rsidRPr="00947F86">
                              <w:t>Sparkfun</w:t>
                            </w:r>
                            <w:r>
                              <w:t xml:space="preserve"> MultiPort</w:t>
                            </w:r>
                            <w:bookmarkEnd w:id="17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5E237" id="_x0000_s1037" type="#_x0000_t202" style="position:absolute;margin-left:0;margin-top:.95pt;width:190.1pt;height:20.75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" filled="f" stroked="f" strokeweight=".5pt">
                <v:textbox>
                  <w:txbxContent>
                    <w:p w14:paraId="2E28C5AA" w14:textId="0C594D31" w:rsidR="00590FF0" w:rsidRDefault="00590FF0" w:rsidP="00947F86">
                      <w:pPr>
                        <w:pStyle w:val="Beschriftung"/>
                      </w:pPr>
                      <w:bookmarkStart w:id="18" w:name="_Toc201132479"/>
                      <w:r>
                        <w:t xml:space="preserve">Abbildung 9 – </w:t>
                      </w:r>
                      <w:r w:rsidRPr="00947F86">
                        <w:t>Sparkfun</w:t>
                      </w:r>
                      <w:r>
                        <w:t xml:space="preserve"> MultiPort</w:t>
                      </w:r>
                      <w:bookmarkEnd w:id="18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75AE07B" w14:textId="77777777" w:rsidR="006F74E8" w:rsidRDefault="006F74E8" w:rsidP="000A2ACE"/>
    <w:p w14:paraId="5AA54ECB" w14:textId="77777777" w:rsidR="006F74E8" w:rsidRDefault="006F74E8" w:rsidP="000A2ACE"/>
    <w:p w14:paraId="52F1A7B1" w14:textId="77777777" w:rsidR="006F74E8" w:rsidRDefault="006F74E8" w:rsidP="000A2ACE"/>
    <w:p w14:paraId="59BD8539" w14:textId="7A71F73F" w:rsidR="007D4E33" w:rsidRDefault="006F74E8" w:rsidP="000A2A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3F9A4DB" wp14:editId="132E6886">
                <wp:simplePos x="0" y="0"/>
                <wp:positionH relativeFrom="margin">
                  <wp:align>left</wp:align>
                </wp:positionH>
                <wp:positionV relativeFrom="paragraph">
                  <wp:posOffset>1773550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379297744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19085" w14:textId="2C68474A" w:rsidR="006F74E8" w:rsidRDefault="006F74E8" w:rsidP="006F74E8">
                            <w:pPr>
                              <w:pStyle w:val="Beschriftung"/>
                            </w:pPr>
                            <w:bookmarkStart w:id="19" w:name="_Toc201132480"/>
                            <w:r>
                              <w:t xml:space="preserve">Abbildung 10 – </w:t>
                            </w:r>
                            <w:r w:rsidR="00F27CFF">
                              <w:t>Ladestecker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9A4DB" id="_x0000_s1038" type="#_x0000_t202" style="position:absolute;margin-left:0;margin-top:139.65pt;width:190.1pt;height:20.75pt;z-index:251793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" filled="f" stroked="f" strokeweight=".5pt">
                <v:textbox>
                  <w:txbxContent>
                    <w:p w14:paraId="0E019085" w14:textId="2C68474A" w:rsidR="006F74E8" w:rsidRDefault="006F74E8" w:rsidP="006F74E8">
                      <w:pPr>
                        <w:pStyle w:val="Beschriftung"/>
                      </w:pPr>
                      <w:bookmarkStart w:id="20" w:name="_Toc201132480"/>
                      <w:r>
                        <w:t xml:space="preserve">Abbildung 10 – </w:t>
                      </w:r>
                      <w:r w:rsidR="00F27CFF">
                        <w:t>Ladestecker</w:t>
                      </w:r>
                      <w:bookmarkEnd w:id="20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8F5A41D" wp14:editId="6A4EDA4A">
            <wp:simplePos x="0" y="0"/>
            <wp:positionH relativeFrom="margin">
              <wp:align>left</wp:align>
            </wp:positionH>
            <wp:positionV relativeFrom="paragraph">
              <wp:posOffset>19428</wp:posOffset>
            </wp:positionV>
            <wp:extent cx="1598400" cy="1598400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654661925" name="Grafik 27" descr="SWI5-E-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WI5-E-USB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C06A467" w14:textId="0888572C" w:rsidR="00F27CFF" w:rsidRDefault="009611B3" w:rsidP="004429AE">
      <w:pPr>
        <w:pStyle w:val="berschrift4"/>
      </w:pPr>
      <w:r>
        <w:t>Steckernetzteil</w:t>
      </w:r>
    </w:p>
    <w:p w14:paraId="491F11AD" w14:textId="76035F75" w:rsidR="00946D2F" w:rsidRDefault="00946D2F" w:rsidP="000A2ACE">
      <w:r>
        <w:t>Diesen</w:t>
      </w:r>
      <w:r w:rsidR="002651E6">
        <w:t xml:space="preserve"> Ladestecker mit USB a Anschluss wird für die Stromvers</w:t>
      </w:r>
      <w:r w:rsidR="00BB664B">
        <w:t>orgung des MicroMods verwendet</w:t>
      </w:r>
    </w:p>
    <w:p w14:paraId="512B2B5C" w14:textId="77777777" w:rsidR="00F27CFF" w:rsidRDefault="00F27CFF" w:rsidP="000A2ACE"/>
    <w:p w14:paraId="31607370" w14:textId="77777777" w:rsidR="00F27CFF" w:rsidRDefault="00F27CFF" w:rsidP="000A2ACE"/>
    <w:p w14:paraId="1064B1FC" w14:textId="7A665446" w:rsidR="00F27CFF" w:rsidRDefault="00F27CFF" w:rsidP="000A2ACE"/>
    <w:p w14:paraId="0F821554" w14:textId="7FBD3B69" w:rsidR="00F27CFF" w:rsidRDefault="00F27CFF" w:rsidP="000A2ACE"/>
    <w:p w14:paraId="79977911" w14:textId="77777777" w:rsidR="004429AE" w:rsidRDefault="004429AE" w:rsidP="000A2ACE"/>
    <w:p w14:paraId="21CFE1ED" w14:textId="62BFF7EF" w:rsidR="00F27CFF" w:rsidRDefault="00D06543" w:rsidP="000A2ACE">
      <w:r>
        <w:rPr>
          <w:noProof/>
        </w:rPr>
        <w:drawing>
          <wp:anchor distT="0" distB="0" distL="114300" distR="114300" simplePos="0" relativeHeight="251795456" behindDoc="0" locked="0" layoutInCell="1" allowOverlap="1" wp14:anchorId="775C3137" wp14:editId="54DEBC46">
            <wp:simplePos x="0" y="0"/>
            <wp:positionH relativeFrom="margin">
              <wp:align>left</wp:align>
            </wp:positionH>
            <wp:positionV relativeFrom="paragraph">
              <wp:posOffset>132789</wp:posOffset>
            </wp:positionV>
            <wp:extent cx="1598295" cy="1598295"/>
            <wp:effectExtent l="19050" t="19050" r="20955" b="20955"/>
            <wp:wrapThrough wrapText="bothSides">
              <wp:wrapPolygon edited="0">
                <wp:start x="2060" y="-257"/>
                <wp:lineTo x="-257" y="-257"/>
                <wp:lineTo x="-257" y="19566"/>
                <wp:lineTo x="0" y="20338"/>
                <wp:lineTo x="1545" y="21626"/>
                <wp:lineTo x="1802" y="21626"/>
                <wp:lineTo x="19566" y="21626"/>
                <wp:lineTo x="19824" y="21626"/>
                <wp:lineTo x="21368" y="20338"/>
                <wp:lineTo x="21626" y="17249"/>
                <wp:lineTo x="21626" y="2060"/>
                <wp:lineTo x="20853" y="257"/>
                <wp:lineTo x="19566" y="-257"/>
                <wp:lineTo x="2060" y="-257"/>
              </wp:wrapPolygon>
            </wp:wrapThrough>
            <wp:docPr id="1272859795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9795" name="Grafik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400" cy="1598400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6CD3EA" w14:textId="4793CED2" w:rsidR="00F27CFF" w:rsidRPr="004429AE" w:rsidRDefault="004429AE" w:rsidP="004429AE">
      <w:pPr>
        <w:pStyle w:val="berschrift4"/>
      </w:pPr>
      <w:r w:rsidRPr="004429AE">
        <w:t>USB</w:t>
      </w:r>
      <w:r w:rsidR="00F46EA2">
        <w:t>-a</w:t>
      </w:r>
      <w:r w:rsidRPr="004429AE">
        <w:t xml:space="preserve"> zu USB</w:t>
      </w:r>
      <w:r w:rsidR="00F46EA2">
        <w:t>-c</w:t>
      </w:r>
      <w:r w:rsidRPr="004429AE">
        <w:t xml:space="preserve"> Kabe</w:t>
      </w:r>
      <w:r>
        <w:t>l</w:t>
      </w:r>
    </w:p>
    <w:p w14:paraId="00CE5270" w14:textId="3FCE3B7D" w:rsidR="00F27CFF" w:rsidRPr="004429AE" w:rsidRDefault="004D4FCA" w:rsidP="000A2ACE">
      <w:r>
        <w:t xml:space="preserve">Dieses Kabel </w:t>
      </w:r>
      <w:r w:rsidR="0020627B">
        <w:t xml:space="preserve">wird ebenfalls für die Stromversorgung des </w:t>
      </w:r>
      <w:r w:rsidR="006C27B9">
        <w:t>MicroMods</w:t>
      </w:r>
      <w:r w:rsidR="0020627B">
        <w:t xml:space="preserve"> verwendet</w:t>
      </w:r>
      <w:r w:rsidR="006C27B9">
        <w:t>.</w:t>
      </w:r>
    </w:p>
    <w:p w14:paraId="79BC13C7" w14:textId="33E05E3A" w:rsidR="00F27CFF" w:rsidRPr="004429AE" w:rsidRDefault="00F27CFF" w:rsidP="000A2ACE"/>
    <w:p w14:paraId="688A0F98" w14:textId="27424853" w:rsidR="00D06543" w:rsidRPr="004429AE" w:rsidRDefault="00D06543" w:rsidP="000A2ACE"/>
    <w:p w14:paraId="34B29933" w14:textId="0DFA49DA" w:rsidR="00D06543" w:rsidRPr="004429AE" w:rsidRDefault="00D06543" w:rsidP="000A2ACE"/>
    <w:p w14:paraId="5EDA2A09" w14:textId="5457CF5F" w:rsidR="00D06543" w:rsidRPr="004429AE" w:rsidRDefault="00D06543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D74C376" wp14:editId="1C277230">
                <wp:simplePos x="0" y="0"/>
                <wp:positionH relativeFrom="margin">
                  <wp:align>left</wp:align>
                </wp:positionH>
                <wp:positionV relativeFrom="paragraph">
                  <wp:posOffset>135187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65704592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11CC7" w14:textId="42E9A3EE" w:rsidR="00D06543" w:rsidRPr="00C92733" w:rsidRDefault="00D06543" w:rsidP="00D06543">
                            <w:pPr>
                              <w:pStyle w:val="Beschriftung"/>
                            </w:pPr>
                            <w:bookmarkStart w:id="21" w:name="_Toc201132481"/>
                            <w:r w:rsidRPr="00C92733">
                              <w:t xml:space="preserve">Abbildung 11 – </w:t>
                            </w:r>
                            <w:r w:rsidR="00C92733" w:rsidRPr="00C92733">
                              <w:t xml:space="preserve">USB A zu USB </w:t>
                            </w:r>
                            <w:bookmarkEnd w:id="21"/>
                            <w:r w:rsidR="00F46EA2"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4C376" id="_x0000_s1039" type="#_x0000_t202" style="position:absolute;margin-left:0;margin-top:10.65pt;width:190.1pt;height:20.75pt;z-index:251797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" filled="f" stroked="f" strokeweight=".5pt">
                <v:textbox>
                  <w:txbxContent>
                    <w:p w14:paraId="38811CC7" w14:textId="42E9A3EE" w:rsidR="00D06543" w:rsidRPr="00C92733" w:rsidRDefault="00D06543" w:rsidP="00D06543">
                      <w:pPr>
                        <w:pStyle w:val="Beschriftung"/>
                      </w:pPr>
                      <w:bookmarkStart w:id="22" w:name="_Toc201132481"/>
                      <w:r w:rsidRPr="00C92733">
                        <w:t xml:space="preserve">Abbildung 11 – </w:t>
                      </w:r>
                      <w:r w:rsidR="00C92733" w:rsidRPr="00C92733">
                        <w:t xml:space="preserve">USB A zu USB </w:t>
                      </w:r>
                      <w:bookmarkEnd w:id="22"/>
                      <w:r w:rsidR="00F46EA2">
                        <w:t>C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CF4C4BD" w14:textId="372A9633" w:rsidR="00F27CFF" w:rsidRPr="004429AE" w:rsidRDefault="00F27CFF" w:rsidP="000A2ACE"/>
    <w:p w14:paraId="290D2742" w14:textId="77777777" w:rsidR="00F27CFF" w:rsidRPr="004429AE" w:rsidRDefault="00F27CFF" w:rsidP="000A2ACE"/>
    <w:p w14:paraId="3299D20C" w14:textId="4569EC85" w:rsidR="008E7962" w:rsidRDefault="008504F3" w:rsidP="0059350E">
      <w:pPr>
        <w:pStyle w:val="berschrift3"/>
      </w:pPr>
      <w:bookmarkStart w:id="23" w:name="_Toc201132257"/>
      <w:r>
        <w:t>Ab wann ist die Luftqualität schlecht?</w:t>
      </w:r>
      <w:bookmarkEnd w:id="23"/>
    </w:p>
    <w:p w14:paraId="7D08D8A6" w14:textId="77777777" w:rsidR="007D4E33" w:rsidRPr="007D4E33" w:rsidRDefault="007D4E33" w:rsidP="007D4E33"/>
    <w:p w14:paraId="2F1D1B8F" w14:textId="69BE3D53" w:rsidR="002F5914" w:rsidRDefault="002F5914" w:rsidP="002F5914">
      <w:r w:rsidRPr="002F5914">
        <w:t>Die Luftqualität in Innenräumen wird oft durch den CO</w:t>
      </w:r>
      <w:r w:rsidRPr="002F5914">
        <w:rPr>
          <w:rFonts w:ascii="Cambria Math" w:hAnsi="Cambria Math" w:cs="Cambria Math"/>
        </w:rPr>
        <w:t>₂</w:t>
      </w:r>
      <w:r w:rsidRPr="002F5914">
        <w:t>-Gehalt gemessen. Ein CO</w:t>
      </w:r>
      <w:r w:rsidRPr="002F5914">
        <w:rPr>
          <w:rFonts w:ascii="Cambria Math" w:hAnsi="Cambria Math" w:cs="Cambria Math"/>
        </w:rPr>
        <w:t>₂</w:t>
      </w:r>
      <w:r w:rsidRPr="002F5914">
        <w:t>-Wert unter 400 ppm gilt als normal und bietet eine gute Luftqualität. Werte zwischen 400 und 1000 ppm sind akzeptabel, während ein CO</w:t>
      </w:r>
      <w:r w:rsidRPr="002F5914">
        <w:rPr>
          <w:rFonts w:ascii="Cambria Math" w:hAnsi="Cambria Math" w:cs="Cambria Math"/>
        </w:rPr>
        <w:t>₂</w:t>
      </w:r>
      <w:r w:rsidRPr="002F5914">
        <w:t>-Gehalt über 1.000 ppm als</w:t>
      </w:r>
      <w:r w:rsidR="00771EA2">
        <w:t xml:space="preserve"> </w:t>
      </w:r>
      <w:r w:rsidRPr="002F5914">
        <w:t xml:space="preserve">schlecht angesehen wird. Ab 2000 ppm kann die Luftqualität zu Problemen wie Müdigkeit und Konzentrationsstörungen führen. Eine </w:t>
      </w:r>
      <w:r w:rsidR="009135B1" w:rsidRPr="002F5914">
        <w:t>regelmä</w:t>
      </w:r>
      <w:r w:rsidR="009135B1">
        <w:t>ss</w:t>
      </w:r>
      <w:r w:rsidR="009135B1" w:rsidRPr="002F5914">
        <w:t>ige</w:t>
      </w:r>
      <w:r w:rsidRPr="002F5914">
        <w:t xml:space="preserve"> Belüftung ist wichtig, um d</w:t>
      </w:r>
      <w:r w:rsidR="009135B1">
        <w:t>en</w:t>
      </w:r>
      <w:r w:rsidRPr="002F5914">
        <w:t xml:space="preserve"> CO</w:t>
      </w:r>
      <w:r w:rsidRPr="002F5914">
        <w:rPr>
          <w:rFonts w:ascii="Cambria Math" w:hAnsi="Cambria Math" w:cs="Cambria Math"/>
        </w:rPr>
        <w:t>₂</w:t>
      </w:r>
      <w:r w:rsidRPr="002F5914">
        <w:t>-</w:t>
      </w:r>
      <w:r w:rsidR="009135B1">
        <w:t>Gehalt</w:t>
      </w:r>
      <w:r w:rsidRPr="002F5914">
        <w:t xml:space="preserve"> in Innenräumen zu kontrollieren.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115"/>
        <w:gridCol w:w="1275"/>
        <w:gridCol w:w="236"/>
      </w:tblGrid>
      <w:tr w:rsidR="00F72EE6" w14:paraId="0C1F8778" w14:textId="77777777" w:rsidTr="00947F86">
        <w:tc>
          <w:tcPr>
            <w:tcW w:w="3115" w:type="dxa"/>
          </w:tcPr>
          <w:p w14:paraId="3CAB03B6" w14:textId="0704A1A6" w:rsidR="00F72EE6" w:rsidRDefault="00947F86" w:rsidP="002F5914">
            <w:r>
              <w:t>0</w:t>
            </w:r>
            <w:r w:rsidR="00F72EE6">
              <w:t xml:space="preserve"> ppm</w:t>
            </w:r>
            <w:r>
              <w:t xml:space="preserve"> – 400 ppm</w:t>
            </w:r>
          </w:p>
        </w:tc>
        <w:tc>
          <w:tcPr>
            <w:tcW w:w="1275" w:type="dxa"/>
          </w:tcPr>
          <w:p w14:paraId="07BA2DE5" w14:textId="5E62EC49" w:rsidR="00F72EE6" w:rsidRDefault="00947F86" w:rsidP="002F5914">
            <w:r>
              <w:t xml:space="preserve">Gute </w:t>
            </w:r>
          </w:p>
        </w:tc>
        <w:tc>
          <w:tcPr>
            <w:tcW w:w="236" w:type="dxa"/>
            <w:shd w:val="clear" w:color="auto" w:fill="00B050"/>
          </w:tcPr>
          <w:p w14:paraId="0C7F5654" w14:textId="31AA01F0" w:rsidR="00F72EE6" w:rsidRPr="00947F86" w:rsidRDefault="00F72EE6" w:rsidP="002F5914">
            <w:pPr>
              <w:rPr>
                <w:color w:val="000000" w:themeColor="text1"/>
              </w:rPr>
            </w:pPr>
          </w:p>
        </w:tc>
      </w:tr>
      <w:tr w:rsidR="00F72EE6" w14:paraId="5623A37B" w14:textId="77777777" w:rsidTr="00947F86">
        <w:tc>
          <w:tcPr>
            <w:tcW w:w="3115" w:type="dxa"/>
          </w:tcPr>
          <w:p w14:paraId="309CCDDA" w14:textId="187178CE" w:rsidR="00F72EE6" w:rsidRDefault="00F72EE6" w:rsidP="002F5914">
            <w:r>
              <w:t>400 ppm – 1000 ppm</w:t>
            </w:r>
          </w:p>
        </w:tc>
        <w:tc>
          <w:tcPr>
            <w:tcW w:w="1275" w:type="dxa"/>
          </w:tcPr>
          <w:p w14:paraId="0A91F413" w14:textId="0ABE416C" w:rsidR="00F72EE6" w:rsidRDefault="00947F86" w:rsidP="002F5914">
            <w:r>
              <w:t xml:space="preserve">Akzeptabel </w:t>
            </w:r>
          </w:p>
        </w:tc>
        <w:tc>
          <w:tcPr>
            <w:tcW w:w="236" w:type="dxa"/>
            <w:shd w:val="clear" w:color="auto" w:fill="FFFF00"/>
          </w:tcPr>
          <w:p w14:paraId="1C4D2225" w14:textId="77777777" w:rsidR="00F72EE6" w:rsidRDefault="00F72EE6" w:rsidP="002F5914"/>
        </w:tc>
      </w:tr>
      <w:tr w:rsidR="00F72EE6" w14:paraId="07615296" w14:textId="77777777" w:rsidTr="00947F86">
        <w:tc>
          <w:tcPr>
            <w:tcW w:w="3115" w:type="dxa"/>
          </w:tcPr>
          <w:p w14:paraId="30438ECF" w14:textId="21F575FE" w:rsidR="00F72EE6" w:rsidRDefault="00947F86" w:rsidP="002F5914">
            <w:r>
              <w:t>1000+ ppm</w:t>
            </w:r>
          </w:p>
        </w:tc>
        <w:tc>
          <w:tcPr>
            <w:tcW w:w="1275" w:type="dxa"/>
          </w:tcPr>
          <w:p w14:paraId="2ACA6EF8" w14:textId="1CBE8A52" w:rsidR="00F72EE6" w:rsidRDefault="00947F86" w:rsidP="002F5914">
            <w:r>
              <w:t>Schlecht</w:t>
            </w:r>
          </w:p>
        </w:tc>
        <w:tc>
          <w:tcPr>
            <w:tcW w:w="236" w:type="dxa"/>
            <w:shd w:val="clear" w:color="auto" w:fill="FF0000"/>
          </w:tcPr>
          <w:p w14:paraId="330FFCC8" w14:textId="77777777" w:rsidR="00F72EE6" w:rsidRDefault="00F72EE6" w:rsidP="002F5914"/>
        </w:tc>
      </w:tr>
    </w:tbl>
    <w:p w14:paraId="284B7D69" w14:textId="6A138EAB" w:rsidR="007829E9" w:rsidRDefault="00947F86" w:rsidP="000A2ACE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902E52" wp14:editId="06D9CA35">
                <wp:simplePos x="0" y="0"/>
                <wp:positionH relativeFrom="margin">
                  <wp:align>left</wp:align>
                </wp:positionH>
                <wp:positionV relativeFrom="paragraph">
                  <wp:posOffset>43930</wp:posOffset>
                </wp:positionV>
                <wp:extent cx="1752600" cy="221673"/>
                <wp:effectExtent l="0" t="0" r="0" b="6985"/>
                <wp:wrapNone/>
                <wp:docPr id="338441864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216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F8C4E" w14:textId="77777777" w:rsidR="00947F86" w:rsidRPr="00947F86" w:rsidRDefault="00947F86" w:rsidP="00947F86">
                            <w:pPr>
                              <w:pStyle w:val="TabellenBeschriftung0"/>
                            </w:pPr>
                            <w:bookmarkStart w:id="24" w:name="_Toc199323119"/>
                            <w:r>
                              <w:t>Tabelle 1 – Luftqualität Werte</w:t>
                            </w:r>
                            <w:bookmarkEnd w:id="24"/>
                          </w:p>
                          <w:p w14:paraId="0C315E41" w14:textId="77777777" w:rsidR="00947F86" w:rsidRDefault="00947F8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02E52" id="Textfeld 21" o:spid="_x0000_s1040" type="#_x0000_t202" style="position:absolute;margin-left:0;margin-top:3.45pt;width:138pt;height:17.45pt;z-index:2517667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" filled="f" stroked="f" strokeweight=".5pt">
                <v:textbox>
                  <w:txbxContent>
                    <w:p w14:paraId="123F8C4E" w14:textId="77777777" w:rsidR="00947F86" w:rsidRPr="00947F86" w:rsidRDefault="00947F86" w:rsidP="00947F86">
                      <w:pPr>
                        <w:pStyle w:val="TabellenBeschriftung0"/>
                      </w:pPr>
                      <w:bookmarkStart w:id="25" w:name="_Toc199323119"/>
                      <w:r>
                        <w:t>Tabelle 1 – Luftqualität Werte</w:t>
                      </w:r>
                      <w:bookmarkEnd w:id="25"/>
                    </w:p>
                    <w:p w14:paraId="0C315E41" w14:textId="77777777" w:rsidR="00947F86" w:rsidRDefault="00947F86"/>
                  </w:txbxContent>
                </v:textbox>
                <w10:wrap anchorx="margin"/>
              </v:shape>
            </w:pict>
          </mc:Fallback>
        </mc:AlternateContent>
      </w:r>
    </w:p>
    <w:p w14:paraId="41A294C6" w14:textId="3126E4EC" w:rsidR="007D4E33" w:rsidRPr="00BB4ED9" w:rsidRDefault="007D4E33" w:rsidP="000A2ACE">
      <w:r>
        <w:br w:type="page"/>
      </w:r>
    </w:p>
    <w:p w14:paraId="4550D8B8" w14:textId="5CE07E9E" w:rsidR="000C723D" w:rsidRPr="000C723D" w:rsidRDefault="007829E9" w:rsidP="00537E15">
      <w:pPr>
        <w:pStyle w:val="berschrift2"/>
      </w:pPr>
      <w:bookmarkStart w:id="26" w:name="_Toc201132258"/>
      <w:r>
        <w:lastRenderedPageBreak/>
        <w:t>Planen</w:t>
      </w:r>
      <w:bookmarkEnd w:id="26"/>
      <w:r w:rsidR="00685F97">
        <w:tab/>
      </w:r>
    </w:p>
    <w:p w14:paraId="37442053" w14:textId="43F39938" w:rsidR="00AB442D" w:rsidRDefault="00AB442D" w:rsidP="00EC4369">
      <w:pPr>
        <w:pStyle w:val="berschrift3"/>
      </w:pPr>
      <w:bookmarkStart w:id="27" w:name="_Toc201132259"/>
      <w:r>
        <w:t>Verkabelungen</w:t>
      </w:r>
      <w:bookmarkEnd w:id="27"/>
    </w:p>
    <w:p w14:paraId="1890E3DD" w14:textId="22A53373" w:rsidR="000C723D" w:rsidRPr="000C723D" w:rsidRDefault="00AB442D" w:rsidP="00B3767B">
      <w:pPr>
        <w:pStyle w:val="berschrift4"/>
      </w:pPr>
      <w:r>
        <w:t>Erste Version</w:t>
      </w:r>
      <w:r w:rsidR="00BD0F37">
        <w:t xml:space="preserve"> </w:t>
      </w:r>
    </w:p>
    <w:p w14:paraId="443B3492" w14:textId="36B3755B" w:rsidR="00355034" w:rsidRDefault="001754D6" w:rsidP="002C1FDE">
      <w:r w:rsidRPr="009118B3">
        <w:rPr>
          <w:noProof/>
        </w:rPr>
        <w:drawing>
          <wp:anchor distT="0" distB="0" distL="114300" distR="114300" simplePos="0" relativeHeight="251769856" behindDoc="0" locked="0" layoutInCell="1" allowOverlap="1" wp14:anchorId="5DA10DA6" wp14:editId="77DD763F">
            <wp:simplePos x="0" y="0"/>
            <wp:positionH relativeFrom="margin">
              <wp:posOffset>-86360</wp:posOffset>
            </wp:positionH>
            <wp:positionV relativeFrom="paragraph">
              <wp:posOffset>132080</wp:posOffset>
            </wp:positionV>
            <wp:extent cx="5013960" cy="2908300"/>
            <wp:effectExtent l="19050" t="19050" r="15240" b="25400"/>
            <wp:wrapThrough wrapText="bothSides">
              <wp:wrapPolygon edited="0">
                <wp:start x="1477" y="-141"/>
                <wp:lineTo x="985" y="-141"/>
                <wp:lineTo x="-82" y="1415"/>
                <wp:lineTo x="-82" y="19242"/>
                <wp:lineTo x="164" y="20374"/>
                <wp:lineTo x="1231" y="21647"/>
                <wp:lineTo x="1395" y="21647"/>
                <wp:lineTo x="20106" y="21647"/>
                <wp:lineTo x="20188" y="21647"/>
                <wp:lineTo x="21337" y="20374"/>
                <wp:lineTo x="21419" y="20232"/>
                <wp:lineTo x="21584" y="18393"/>
                <wp:lineTo x="21584" y="1556"/>
                <wp:lineTo x="20435" y="-141"/>
                <wp:lineTo x="20024" y="-141"/>
                <wp:lineTo x="1477" y="-141"/>
              </wp:wrapPolygon>
            </wp:wrapThrough>
            <wp:docPr id="204417346" name="Grafik 1" descr="Ein Bild, das Text, Diagramm, Screensho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346" name="Grafik 1" descr="Ein Bild, das Text, Diagramm, Screenshot, Reihe enthält.&#10;&#10;KI-generierte Inhalte können fehlerhaft sei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08300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AE87E" w14:textId="5B18288E" w:rsidR="001754D6" w:rsidRDefault="001754D6" w:rsidP="002C1FDE"/>
    <w:p w14:paraId="7CF35A70" w14:textId="77777777" w:rsidR="001754D6" w:rsidRDefault="001754D6" w:rsidP="002C1FDE"/>
    <w:p w14:paraId="4AD852B7" w14:textId="77777777" w:rsidR="001754D6" w:rsidRDefault="001754D6" w:rsidP="002C1FDE"/>
    <w:p w14:paraId="173F2575" w14:textId="77777777" w:rsidR="001754D6" w:rsidRDefault="001754D6" w:rsidP="002C1FDE"/>
    <w:p w14:paraId="6F2AA471" w14:textId="77777777" w:rsidR="001754D6" w:rsidRDefault="001754D6" w:rsidP="002C1FDE"/>
    <w:p w14:paraId="067DA0AC" w14:textId="77777777" w:rsidR="001754D6" w:rsidRDefault="001754D6" w:rsidP="002C1FDE"/>
    <w:p w14:paraId="6870C6AE" w14:textId="77777777" w:rsidR="001754D6" w:rsidRDefault="001754D6" w:rsidP="002C1FDE"/>
    <w:p w14:paraId="3F928B6F" w14:textId="77777777" w:rsidR="001754D6" w:rsidRDefault="001754D6" w:rsidP="002C1FDE"/>
    <w:p w14:paraId="23B17983" w14:textId="77777777" w:rsidR="001754D6" w:rsidRDefault="001754D6" w:rsidP="002C1FDE"/>
    <w:p w14:paraId="17A5EE01" w14:textId="57368140" w:rsidR="001754D6" w:rsidRDefault="001754D6" w:rsidP="002C1FDE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53D616" wp14:editId="163D49D4">
                <wp:simplePos x="0" y="0"/>
                <wp:positionH relativeFrom="margin">
                  <wp:align>left</wp:align>
                </wp:positionH>
                <wp:positionV relativeFrom="paragraph">
                  <wp:posOffset>168275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320497272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995844" w14:textId="2F0AC5AC" w:rsidR="009118B3" w:rsidRDefault="009118B3" w:rsidP="009118B3">
                            <w:pPr>
                              <w:pStyle w:val="Beschriftung"/>
                            </w:pPr>
                            <w:bookmarkStart w:id="28" w:name="_Toc201132482"/>
                            <w:r>
                              <w:t>Abbildung 1</w:t>
                            </w:r>
                            <w:r w:rsidR="00C92733">
                              <w:t>2</w:t>
                            </w:r>
                            <w:r>
                              <w:t xml:space="preserve"> – Erste </w:t>
                            </w:r>
                            <w:r w:rsidR="00E4056C">
                              <w:t>Version</w:t>
                            </w:r>
                            <w:bookmarkEnd w:id="28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3D616" id="_x0000_s1041" type="#_x0000_t202" style="position:absolute;margin-left:0;margin-top:13.25pt;width:190.1pt;height:20.75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28oGQIAADQ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" filled="f" stroked="f" strokeweight=".5pt">
                <v:textbox>
                  <w:txbxContent>
                    <w:p w14:paraId="50995844" w14:textId="2F0AC5AC" w:rsidR="009118B3" w:rsidRDefault="009118B3" w:rsidP="009118B3">
                      <w:pPr>
                        <w:pStyle w:val="Beschriftung"/>
                      </w:pPr>
                      <w:bookmarkStart w:id="29" w:name="_Toc201132482"/>
                      <w:r>
                        <w:t>Abbildung 1</w:t>
                      </w:r>
                      <w:r w:rsidR="00C92733">
                        <w:t>2</w:t>
                      </w:r>
                      <w:r>
                        <w:t xml:space="preserve"> – Erste </w:t>
                      </w:r>
                      <w:r w:rsidR="00E4056C">
                        <w:t>Version</w:t>
                      </w:r>
                      <w:bookmarkEnd w:id="29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1722713" w14:textId="77777777" w:rsidR="001754D6" w:rsidRDefault="001754D6" w:rsidP="002C1FDE"/>
    <w:p w14:paraId="010D441A" w14:textId="61096B9C" w:rsidR="00355034" w:rsidRDefault="004D1804" w:rsidP="002C1FDE">
      <w:r>
        <w:t xml:space="preserve">Mit dieser Version habe ich die Verkabelungen der Komponente festgestellt. Jedoch ist </w:t>
      </w:r>
      <w:r w:rsidR="00C77C05">
        <w:t xml:space="preserve">mir ein Fehler überflogen. Der MicroMod hat </w:t>
      </w:r>
      <w:r w:rsidR="00F10980">
        <w:t>selbst</w:t>
      </w:r>
      <w:r w:rsidR="00A83144">
        <w:t xml:space="preserve"> </w:t>
      </w:r>
      <w:r w:rsidR="00F10980">
        <w:t>keine Qwiic</w:t>
      </w:r>
      <w:r w:rsidR="00E26933">
        <w:t>-</w:t>
      </w:r>
      <w:r w:rsidR="00F10980">
        <w:t>Schnittstellen</w:t>
      </w:r>
      <w:r w:rsidR="00A83144">
        <w:t>. Deshalb fehlt hier noch ein Komponent.</w:t>
      </w:r>
    </w:p>
    <w:p w14:paraId="3408C5B1" w14:textId="2B8F4EA8" w:rsidR="00E4056C" w:rsidRDefault="00E4056C" w:rsidP="00E4056C">
      <w:pPr>
        <w:pStyle w:val="berschrift4"/>
      </w:pPr>
      <w:r>
        <w:t>Zweite Version</w:t>
      </w:r>
    </w:p>
    <w:p w14:paraId="1E90CDEE" w14:textId="65533356" w:rsidR="001754D6" w:rsidRDefault="00D5215F" w:rsidP="001754D6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FDDC7FE" wp14:editId="1DCE51DB">
                <wp:simplePos x="0" y="0"/>
                <wp:positionH relativeFrom="margin">
                  <wp:align>left</wp:align>
                </wp:positionH>
                <wp:positionV relativeFrom="paragraph">
                  <wp:posOffset>3526266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879654265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88D68" w14:textId="252146E3" w:rsidR="00E4056C" w:rsidRDefault="00E4056C" w:rsidP="00E4056C">
                            <w:pPr>
                              <w:pStyle w:val="Beschriftung"/>
                            </w:pPr>
                            <w:bookmarkStart w:id="30" w:name="_Toc201132483"/>
                            <w:r>
                              <w:t xml:space="preserve">Abbildung </w:t>
                            </w:r>
                            <w:r w:rsidR="001754D6">
                              <w:t>1</w:t>
                            </w:r>
                            <w:r w:rsidR="00C92733">
                              <w:t>3</w:t>
                            </w:r>
                            <w:r w:rsidR="001754D6">
                              <w:t xml:space="preserve"> –</w:t>
                            </w:r>
                            <w:r>
                              <w:t xml:space="preserve"> Zweite Version</w:t>
                            </w:r>
                            <w:bookmarkEnd w:id="30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DC7FE" id="_x0000_s1042" type="#_x0000_t202" style="position:absolute;margin-left:0;margin-top:277.65pt;width:190.1pt;height:20.75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" filled="f" stroked="f" strokeweight=".5pt">
                <v:textbox>
                  <w:txbxContent>
                    <w:p w14:paraId="37E88D68" w14:textId="252146E3" w:rsidR="00E4056C" w:rsidRDefault="00E4056C" w:rsidP="00E4056C">
                      <w:pPr>
                        <w:pStyle w:val="Beschriftung"/>
                      </w:pPr>
                      <w:bookmarkStart w:id="31" w:name="_Toc201132483"/>
                      <w:r>
                        <w:t xml:space="preserve">Abbildung </w:t>
                      </w:r>
                      <w:r w:rsidR="001754D6">
                        <w:t>1</w:t>
                      </w:r>
                      <w:r w:rsidR="00C92733">
                        <w:t>3</w:t>
                      </w:r>
                      <w:r w:rsidR="001754D6">
                        <w:t xml:space="preserve"> –</w:t>
                      </w:r>
                      <w:r>
                        <w:t xml:space="preserve"> Zweite Version</w:t>
                      </w:r>
                      <w:bookmarkEnd w:id="31"/>
                      <w: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D5215F">
        <w:rPr>
          <w:noProof/>
        </w:rPr>
        <w:drawing>
          <wp:inline distT="0" distB="0" distL="0" distR="0" wp14:anchorId="236C67D2" wp14:editId="351AF0A6">
            <wp:extent cx="4923654" cy="3403600"/>
            <wp:effectExtent l="19050" t="19050" r="10795" b="25400"/>
            <wp:docPr id="798606564" name="Grafik 1" descr="Ein Bild, das Screenshot, Text, Diagramm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6564" name="Grafik 1" descr="Ein Bild, das Screenshot, Text, Diagramm, Design enthält.&#10;&#10;KI-generierte Inhalte können fehlerhaft sei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2752" cy="3423715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1C79A" w14:textId="0704FC64" w:rsidR="00D5215F" w:rsidRDefault="00D5215F" w:rsidP="00B02BA6"/>
    <w:p w14:paraId="23333C4C" w14:textId="3D4B5551" w:rsidR="007D4E33" w:rsidRDefault="001754D6" w:rsidP="00B02BA6">
      <w:pPr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t>Bei der Zweiten Version</w:t>
      </w:r>
      <w:r w:rsidR="00D139C5">
        <w:t xml:space="preserve"> habe ich den Fehlenden Komponenten eingefügt</w:t>
      </w:r>
      <w:r w:rsidR="00323E9B">
        <w:t>.</w:t>
      </w:r>
      <w:r w:rsidR="006D5A5D">
        <w:t xml:space="preserve"> </w:t>
      </w:r>
      <w:r w:rsidR="009D3E09">
        <w:t>Da ich aber den Alphanumeric Display nicht benötigen werde, habe ich diesen entfernt</w:t>
      </w:r>
      <w:r w:rsidR="00755D63">
        <w:t>.</w:t>
      </w:r>
      <w:r w:rsidR="007D4E33">
        <w:rPr>
          <w:rFonts w:ascii="Times New Roman" w:eastAsia="Times New Roman" w:hAnsi="Times New Roman" w:cs="Times New Roman"/>
          <w:sz w:val="24"/>
          <w:szCs w:val="24"/>
          <w:lang w:eastAsia="de-CH"/>
        </w:rPr>
        <w:br w:type="page"/>
      </w:r>
    </w:p>
    <w:p w14:paraId="67CFAD8C" w14:textId="5A688D27" w:rsidR="007D4E33" w:rsidRDefault="00274A9D" w:rsidP="00680A78">
      <w:pPr>
        <w:pStyle w:val="berschrift3"/>
        <w:rPr>
          <w:lang w:eastAsia="de-CH"/>
        </w:rPr>
      </w:pPr>
      <w:bookmarkStart w:id="32" w:name="_Toc201132260"/>
      <w:r>
        <w:rPr>
          <w:lang w:eastAsia="de-CH"/>
        </w:rPr>
        <w:lastRenderedPageBreak/>
        <w:t>Planung der Programmier</w:t>
      </w:r>
      <w:r w:rsidR="00680A78">
        <w:rPr>
          <w:lang w:eastAsia="de-CH"/>
        </w:rPr>
        <w:t>ung</w:t>
      </w:r>
      <w:bookmarkEnd w:id="32"/>
    </w:p>
    <w:p w14:paraId="17F1CC33" w14:textId="77777777" w:rsidR="007D4E33" w:rsidRPr="007D4E33" w:rsidRDefault="007D4E33" w:rsidP="007D4E33">
      <w:pPr>
        <w:rPr>
          <w:lang w:eastAsia="de-CH"/>
        </w:rPr>
      </w:pPr>
    </w:p>
    <w:p w14:paraId="42ABB85F" w14:textId="2B8FCCCF" w:rsidR="00680A78" w:rsidRPr="00680A78" w:rsidRDefault="00274A9D" w:rsidP="00680A78">
      <w:pPr>
        <w:pStyle w:val="berschrift4"/>
      </w:pPr>
      <w:r>
        <w:t>Flowchart</w:t>
      </w:r>
    </w:p>
    <w:p w14:paraId="521908F3" w14:textId="243B02DE" w:rsidR="00237311" w:rsidRPr="00237311" w:rsidRDefault="00680A78" w:rsidP="00237311">
      <w:pPr>
        <w:spacing w:before="100" w:beforeAutospacing="1" w:after="100" w:afterAutospacing="1" w:line="240" w:lineRule="auto"/>
        <w:rPr>
          <w:rFonts w:eastAsia="Times New Roman"/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9E57605" wp14:editId="10C3E135">
                <wp:simplePos x="0" y="0"/>
                <wp:positionH relativeFrom="margin">
                  <wp:align>left</wp:align>
                </wp:positionH>
                <wp:positionV relativeFrom="paragraph">
                  <wp:posOffset>4857115</wp:posOffset>
                </wp:positionV>
                <wp:extent cx="2414270" cy="263525"/>
                <wp:effectExtent l="0" t="0" r="0" b="3175"/>
                <wp:wrapNone/>
                <wp:docPr id="1545372251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05516E" w14:textId="5E35284C" w:rsidR="0026481C" w:rsidRDefault="0026481C" w:rsidP="0026481C">
                            <w:pPr>
                              <w:pStyle w:val="Beschriftung"/>
                            </w:pPr>
                            <w:bookmarkStart w:id="33" w:name="_Toc201132484"/>
                            <w:r>
                              <w:t>Abbildung 1</w:t>
                            </w:r>
                            <w:r w:rsidR="00C92733">
                              <w:t>4</w:t>
                            </w:r>
                            <w:r>
                              <w:t xml:space="preserve"> – Flowchart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57605" id="_x0000_s1043" type="#_x0000_t202" style="position:absolute;margin-left:0;margin-top:382.45pt;width:190.1pt;height:20.75pt;z-index:251777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" filled="f" stroked="f" strokeweight=".5pt">
                <v:textbox>
                  <w:txbxContent>
                    <w:p w14:paraId="0505516E" w14:textId="5E35284C" w:rsidR="0026481C" w:rsidRDefault="0026481C" w:rsidP="0026481C">
                      <w:pPr>
                        <w:pStyle w:val="Beschriftung"/>
                      </w:pPr>
                      <w:bookmarkStart w:id="34" w:name="_Toc201132484"/>
                      <w:r>
                        <w:t>Abbildung 1</w:t>
                      </w:r>
                      <w:r w:rsidR="00C92733">
                        <w:t>4</w:t>
                      </w:r>
                      <w:r>
                        <w:t xml:space="preserve"> – Flowchart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7311" w:rsidRPr="00237311">
        <w:rPr>
          <w:rFonts w:eastAsia="Times New Roman"/>
          <w:noProof/>
          <w:lang w:eastAsia="de-CH"/>
        </w:rPr>
        <w:drawing>
          <wp:inline distT="0" distB="0" distL="0" distR="0" wp14:anchorId="57B4E744" wp14:editId="45EA9FFC">
            <wp:extent cx="4998605" cy="4530279"/>
            <wp:effectExtent l="19050" t="19050" r="12065" b="22860"/>
            <wp:docPr id="1194174564" name="Grafik 32" descr="Ein Bild, das Text, Screenshot, Diagramm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74564" name="Grafik 32" descr="Ein Bild, das Text, Screenshot, Diagramm, Desig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0" t="-1" r="1" b="-6531"/>
                    <a:stretch/>
                  </pic:blipFill>
                  <pic:spPr bwMode="auto">
                    <a:xfrm>
                      <a:off x="0" y="0"/>
                      <a:ext cx="5005327" cy="4536371"/>
                    </a:xfrm>
                    <a:prstGeom prst="round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83FA0" w14:textId="5C7B4307" w:rsidR="00891F3E" w:rsidRDefault="00891F3E" w:rsidP="007E2D69">
      <w:pPr>
        <w:rPr>
          <w:lang w:eastAsia="de-CH"/>
        </w:rPr>
      </w:pPr>
    </w:p>
    <w:p w14:paraId="2D3A6A4E" w14:textId="16016ADC" w:rsidR="00DB6B6D" w:rsidRPr="00DB6B6D" w:rsidRDefault="00AB741D" w:rsidP="00F53162">
      <w:pPr>
        <w:pStyle w:val="berschrift4"/>
        <w:spacing w:before="240" w:after="240"/>
        <w:rPr>
          <w:lang w:eastAsia="de-CH"/>
        </w:rPr>
      </w:pPr>
      <w:r>
        <w:rPr>
          <w:lang w:eastAsia="de-CH"/>
        </w:rPr>
        <w:t>Erklärung des Flowcharts</w:t>
      </w:r>
    </w:p>
    <w:p w14:paraId="549B7BD2" w14:textId="15FE2FB8" w:rsidR="009C6BCA" w:rsidRDefault="00F53162" w:rsidP="007D4E33">
      <w:pPr>
        <w:rPr>
          <w:lang w:eastAsia="de-CH"/>
        </w:rPr>
      </w:pPr>
      <w:r w:rsidRPr="00F53162">
        <w:rPr>
          <w:lang w:eastAsia="de-CH"/>
        </w:rPr>
        <w:t>Beim Start zeigt das Gerät die Luftqualität an. Alle 1 Minute wechselt es automatisch zwischen dem</w:t>
      </w:r>
      <w:r w:rsidR="00E46E77">
        <w:rPr>
          <w:lang w:eastAsia="de-CH"/>
        </w:rPr>
        <w:t xml:space="preserve"> </w:t>
      </w:r>
      <w:r w:rsidRPr="00F53162">
        <w:rPr>
          <w:lang w:eastAsia="de-CH"/>
        </w:rPr>
        <w:t>Luftqualität</w:t>
      </w:r>
      <w:r>
        <w:rPr>
          <w:lang w:eastAsia="de-CH"/>
        </w:rPr>
        <w:t xml:space="preserve"> </w:t>
      </w:r>
      <w:r w:rsidRPr="00F53162">
        <w:rPr>
          <w:lang w:eastAsia="de-CH"/>
        </w:rPr>
        <w:t>Menü und dem Uhrzeit</w:t>
      </w:r>
      <w:r>
        <w:rPr>
          <w:lang w:eastAsia="de-CH"/>
        </w:rPr>
        <w:t xml:space="preserve"> und Datum </w:t>
      </w:r>
      <w:r w:rsidRPr="00F53162">
        <w:rPr>
          <w:lang w:eastAsia="de-CH"/>
        </w:rPr>
        <w:t xml:space="preserve">Menü hin und her. Drückt man die </w:t>
      </w:r>
      <w:r w:rsidR="00E15895">
        <w:rPr>
          <w:lang w:eastAsia="de-CH"/>
        </w:rPr>
        <w:t>rechte</w:t>
      </w:r>
      <w:r w:rsidRPr="00F53162">
        <w:rPr>
          <w:lang w:eastAsia="de-CH"/>
        </w:rPr>
        <w:t xml:space="preserve"> Taste, öffnet sich das Timer</w:t>
      </w:r>
      <w:r w:rsidR="006B1222">
        <w:rPr>
          <w:lang w:eastAsia="de-CH"/>
        </w:rPr>
        <w:t xml:space="preserve"> </w:t>
      </w:r>
      <w:r w:rsidRPr="00F53162">
        <w:rPr>
          <w:lang w:eastAsia="de-CH"/>
        </w:rPr>
        <w:t>Menü. Dort kann man mit den Knöpfen</w:t>
      </w:r>
      <w:r w:rsidR="006B1222">
        <w:rPr>
          <w:lang w:eastAsia="de-CH"/>
        </w:rPr>
        <w:t xml:space="preserve"> </w:t>
      </w:r>
      <w:r w:rsidRPr="00F53162">
        <w:rPr>
          <w:lang w:eastAsia="de-CH"/>
        </w:rPr>
        <w:t>den Timer einstellen</w:t>
      </w:r>
      <w:r w:rsidR="006069F9">
        <w:rPr>
          <w:lang w:eastAsia="de-CH"/>
        </w:rPr>
        <w:t xml:space="preserve"> und starten</w:t>
      </w:r>
      <w:r w:rsidRPr="00F53162">
        <w:rPr>
          <w:lang w:eastAsia="de-CH"/>
        </w:rPr>
        <w:t>. Nach dem Einstellen schlie</w:t>
      </w:r>
      <w:r w:rsidR="006B1222">
        <w:rPr>
          <w:lang w:eastAsia="de-CH"/>
        </w:rPr>
        <w:t>ss</w:t>
      </w:r>
      <w:r w:rsidRPr="00F53162">
        <w:rPr>
          <w:lang w:eastAsia="de-CH"/>
        </w:rPr>
        <w:t xml:space="preserve">t ein Druck auf die mittlere </w:t>
      </w:r>
      <w:r w:rsidRPr="0083444D">
        <w:rPr>
          <w:sz w:val="18"/>
          <w:szCs w:val="20"/>
          <w:lang w:eastAsia="de-CH"/>
        </w:rPr>
        <w:t>Taste</w:t>
      </w:r>
      <w:r w:rsidRPr="00F53162">
        <w:rPr>
          <w:lang w:eastAsia="de-CH"/>
        </w:rPr>
        <w:t xml:space="preserve"> das Timer-Menü und bringt einen zurück zum Uhrzeit</w:t>
      </w:r>
      <w:r w:rsidR="00ED4AE5" w:rsidRPr="00F53162">
        <w:rPr>
          <w:lang w:eastAsia="de-CH"/>
        </w:rPr>
        <w:t xml:space="preserve"> </w:t>
      </w:r>
      <w:r w:rsidRPr="00F53162">
        <w:rPr>
          <w:lang w:eastAsia="de-CH"/>
        </w:rPr>
        <w:t>Menü.</w:t>
      </w:r>
    </w:p>
    <w:p w14:paraId="55C8BA30" w14:textId="4AD3965B" w:rsidR="007D4E33" w:rsidRDefault="007D4E33" w:rsidP="007D4E33">
      <w:pPr>
        <w:rPr>
          <w:lang w:eastAsia="de-CH"/>
        </w:rPr>
      </w:pPr>
      <w:r>
        <w:rPr>
          <w:lang w:eastAsia="de-CH"/>
        </w:rPr>
        <w:br w:type="page"/>
      </w:r>
    </w:p>
    <w:p w14:paraId="53B9ADE2" w14:textId="4068FDA2" w:rsidR="0079750C" w:rsidRDefault="00532B3A" w:rsidP="008457E2">
      <w:pPr>
        <w:pStyle w:val="berschrift3"/>
        <w:rPr>
          <w:lang w:eastAsia="de-CH"/>
        </w:rPr>
      </w:pPr>
      <w:bookmarkStart w:id="35" w:name="_Toc201132261"/>
      <w:r>
        <w:rPr>
          <w:lang w:eastAsia="de-CH"/>
        </w:rPr>
        <w:lastRenderedPageBreak/>
        <w:t>Menüs</w:t>
      </w:r>
      <w:bookmarkEnd w:id="35"/>
    </w:p>
    <w:p w14:paraId="523FA11C" w14:textId="77777777" w:rsidR="008457E2" w:rsidRPr="008457E2" w:rsidRDefault="008457E2" w:rsidP="008457E2">
      <w:pPr>
        <w:rPr>
          <w:lang w:eastAsia="de-CH"/>
        </w:rPr>
      </w:pPr>
    </w:p>
    <w:p w14:paraId="5161C1DD" w14:textId="3148D311" w:rsidR="0079750C" w:rsidRDefault="009C77B2" w:rsidP="009C77B2">
      <w:pPr>
        <w:pStyle w:val="berschrift4"/>
        <w:rPr>
          <w:lang w:eastAsia="de-CH"/>
        </w:rPr>
      </w:pPr>
      <w:r>
        <w:rPr>
          <w:lang w:eastAsia="de-CH"/>
        </w:rPr>
        <w:t>Luftqualität Menü</w:t>
      </w:r>
    </w:p>
    <w:p w14:paraId="614A7655" w14:textId="29A25E78" w:rsidR="0079750C" w:rsidRDefault="008457E2" w:rsidP="00F53162">
      <w:pPr>
        <w:spacing w:after="240"/>
        <w:rPr>
          <w:lang w:eastAsia="de-CH"/>
        </w:rPr>
      </w:pPr>
      <w:r w:rsidRPr="008457E2">
        <w:rPr>
          <w:noProof/>
          <w:lang w:eastAsia="de-CH"/>
        </w:rPr>
        <w:drawing>
          <wp:anchor distT="0" distB="0" distL="114300" distR="114300" simplePos="0" relativeHeight="251780096" behindDoc="0" locked="0" layoutInCell="1" allowOverlap="1" wp14:anchorId="45EB5FFE" wp14:editId="7DA35C2B">
            <wp:simplePos x="0" y="0"/>
            <wp:positionH relativeFrom="column">
              <wp:posOffset>-79375</wp:posOffset>
            </wp:positionH>
            <wp:positionV relativeFrom="paragraph">
              <wp:posOffset>104775</wp:posOffset>
            </wp:positionV>
            <wp:extent cx="4215130" cy="1267460"/>
            <wp:effectExtent l="19050" t="19050" r="13970" b="27940"/>
            <wp:wrapThrough wrapText="bothSides">
              <wp:wrapPolygon edited="0">
                <wp:start x="586" y="-325"/>
                <wp:lineTo x="-98" y="-325"/>
                <wp:lineTo x="-98" y="20778"/>
                <wp:lineTo x="488" y="21752"/>
                <wp:lineTo x="21086" y="21752"/>
                <wp:lineTo x="21183" y="21752"/>
                <wp:lineTo x="21574" y="20453"/>
                <wp:lineTo x="21574" y="2273"/>
                <wp:lineTo x="21379" y="325"/>
                <wp:lineTo x="20988" y="-325"/>
                <wp:lineTo x="586" y="-325"/>
              </wp:wrapPolygon>
            </wp:wrapThrough>
            <wp:docPr id="7597418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41884" name="Grafik 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" t="3341" r="1163" b="4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1267460"/>
                    </a:xfrm>
                    <a:prstGeom prst="round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A176E" w14:textId="1D5D9178" w:rsidR="00532B3A" w:rsidRDefault="00532B3A" w:rsidP="00F53162">
      <w:pPr>
        <w:spacing w:after="240"/>
        <w:rPr>
          <w:lang w:eastAsia="de-CH"/>
        </w:rPr>
      </w:pPr>
    </w:p>
    <w:p w14:paraId="7425689C" w14:textId="04EDA8E2" w:rsidR="00532B3A" w:rsidRDefault="00532B3A" w:rsidP="00F53162">
      <w:pPr>
        <w:spacing w:after="240"/>
        <w:rPr>
          <w:lang w:eastAsia="de-CH"/>
        </w:rPr>
      </w:pPr>
    </w:p>
    <w:p w14:paraId="1B60576D" w14:textId="77777777" w:rsidR="00532B3A" w:rsidRDefault="00532B3A" w:rsidP="00F53162">
      <w:pPr>
        <w:spacing w:after="240"/>
        <w:rPr>
          <w:lang w:eastAsia="de-CH"/>
        </w:rPr>
      </w:pPr>
    </w:p>
    <w:p w14:paraId="0E42307F" w14:textId="77777777" w:rsidR="00532B3A" w:rsidRDefault="00532B3A" w:rsidP="00F53162">
      <w:pPr>
        <w:spacing w:after="240"/>
        <w:rPr>
          <w:lang w:eastAsia="de-CH"/>
        </w:rPr>
      </w:pPr>
    </w:p>
    <w:p w14:paraId="75C17B24" w14:textId="11200CAF" w:rsidR="00532B3A" w:rsidRDefault="008457E2" w:rsidP="00F53162">
      <w:pPr>
        <w:spacing w:after="240"/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C339B9" wp14:editId="159361B4">
                <wp:simplePos x="0" y="0"/>
                <wp:positionH relativeFrom="margin">
                  <wp:align>left</wp:align>
                </wp:positionH>
                <wp:positionV relativeFrom="paragraph">
                  <wp:posOffset>12758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17211440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EAE1E" w14:textId="1AE836D2" w:rsidR="008457E2" w:rsidRDefault="008457E2" w:rsidP="008457E2">
                            <w:pPr>
                              <w:pStyle w:val="Beschriftung"/>
                            </w:pPr>
                            <w:bookmarkStart w:id="36" w:name="_Toc201132485"/>
                            <w:r>
                              <w:t>Abbildung 1</w:t>
                            </w:r>
                            <w:r w:rsidR="00C92733">
                              <w:t>5</w:t>
                            </w:r>
                            <w:r>
                              <w:t xml:space="preserve"> – </w:t>
                            </w:r>
                            <w:r w:rsidR="000E5CEB">
                              <w:t>Luftqualität Menü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339B9" id="_x0000_s1044" type="#_x0000_t202" style="position:absolute;margin-left:0;margin-top:1pt;width:190.1pt;height:20.75pt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" filled="f" stroked="f" strokeweight=".5pt">
                <v:textbox>
                  <w:txbxContent>
                    <w:p w14:paraId="2A7EAE1E" w14:textId="1AE836D2" w:rsidR="008457E2" w:rsidRDefault="008457E2" w:rsidP="008457E2">
                      <w:pPr>
                        <w:pStyle w:val="Beschriftung"/>
                      </w:pPr>
                      <w:bookmarkStart w:id="37" w:name="_Toc201132485"/>
                      <w:r>
                        <w:t>Abbildung 1</w:t>
                      </w:r>
                      <w:r w:rsidR="00C92733">
                        <w:t>5</w:t>
                      </w:r>
                      <w:r>
                        <w:t xml:space="preserve"> – </w:t>
                      </w:r>
                      <w:r w:rsidR="000E5CEB">
                        <w:t>Luftqualität Menü</w:t>
                      </w:r>
                      <w:bookmarkEnd w:id="37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A76FCF8" w14:textId="6A5D404A" w:rsidR="00532B3A" w:rsidRDefault="002E1FD6" w:rsidP="002E1FD6">
      <w:pPr>
        <w:rPr>
          <w:lang w:eastAsia="de-CH"/>
        </w:rPr>
      </w:pPr>
      <w:r w:rsidRPr="002E1FD6">
        <w:rPr>
          <w:lang w:eastAsia="de-CH"/>
        </w:rPr>
        <w:t>Im Luftqualitätsmenü werden die Temperatur, der CO</w:t>
      </w:r>
      <w:r w:rsidRPr="002E1FD6">
        <w:rPr>
          <w:rFonts w:ascii="Cambria Math" w:hAnsi="Cambria Math" w:cs="Cambria Math"/>
          <w:lang w:eastAsia="de-CH"/>
        </w:rPr>
        <w:t>₂</w:t>
      </w:r>
      <w:r w:rsidR="006954CB">
        <w:rPr>
          <w:lang w:eastAsia="de-CH"/>
        </w:rPr>
        <w:t>-</w:t>
      </w:r>
      <w:r w:rsidRPr="002E1FD6">
        <w:rPr>
          <w:lang w:eastAsia="de-CH"/>
        </w:rPr>
        <w:t>Gehalt sowie die Luftfeuchtigkeit angezeigt. Durch Drücken des mittleren Knopfs öffnet sich das Menü für Datum und Uhrzeit. Wird der rechte Knopf gedrückt, gelangt man zum Timer-Menü.</w:t>
      </w:r>
    </w:p>
    <w:p w14:paraId="21124162" w14:textId="77777777" w:rsidR="005D7CAF" w:rsidRDefault="005D7CAF" w:rsidP="002E1FD6">
      <w:pPr>
        <w:rPr>
          <w:lang w:eastAsia="de-CH"/>
        </w:rPr>
      </w:pPr>
    </w:p>
    <w:p w14:paraId="39933BDE" w14:textId="52C023F9" w:rsidR="00532B3A" w:rsidRDefault="00A03F22" w:rsidP="00A03F22">
      <w:pPr>
        <w:pStyle w:val="berschrift4"/>
        <w:rPr>
          <w:lang w:eastAsia="de-CH"/>
        </w:rPr>
      </w:pPr>
      <w:r>
        <w:rPr>
          <w:lang w:eastAsia="de-CH"/>
        </w:rPr>
        <w:t>Datum &amp; Uhrzeit Menü</w:t>
      </w:r>
    </w:p>
    <w:p w14:paraId="7D774424" w14:textId="4F474E72" w:rsidR="00532B3A" w:rsidRDefault="00EB606F" w:rsidP="00F53162">
      <w:pPr>
        <w:spacing w:after="240"/>
        <w:rPr>
          <w:lang w:eastAsia="de-CH"/>
        </w:rPr>
      </w:pPr>
      <w:r w:rsidRPr="00AD61DD">
        <w:rPr>
          <w:noProof/>
          <w:lang w:eastAsia="de-CH"/>
        </w:rPr>
        <w:drawing>
          <wp:anchor distT="0" distB="0" distL="114300" distR="114300" simplePos="0" relativeHeight="251786240" behindDoc="0" locked="0" layoutInCell="1" allowOverlap="1" wp14:anchorId="5DF89254" wp14:editId="0A8AFE2B">
            <wp:simplePos x="0" y="0"/>
            <wp:positionH relativeFrom="margin">
              <wp:align>left</wp:align>
            </wp:positionH>
            <wp:positionV relativeFrom="paragraph">
              <wp:posOffset>106622</wp:posOffset>
            </wp:positionV>
            <wp:extent cx="4319905" cy="1344930"/>
            <wp:effectExtent l="19050" t="19050" r="23495" b="26670"/>
            <wp:wrapThrough wrapText="bothSides">
              <wp:wrapPolygon edited="0">
                <wp:start x="572" y="-306"/>
                <wp:lineTo x="-95" y="-306"/>
                <wp:lineTo x="-95" y="19887"/>
                <wp:lineTo x="476" y="21722"/>
                <wp:lineTo x="21051" y="21722"/>
                <wp:lineTo x="21146" y="21722"/>
                <wp:lineTo x="21622" y="19581"/>
                <wp:lineTo x="21622" y="1836"/>
                <wp:lineTo x="21336" y="-306"/>
                <wp:lineTo x="20955" y="-306"/>
                <wp:lineTo x="572" y="-306"/>
              </wp:wrapPolygon>
            </wp:wrapThrough>
            <wp:docPr id="833107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07018" name="Grafik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" b="2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45498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323CC" w14:textId="4B224E71" w:rsidR="00532B3A" w:rsidRDefault="00532B3A" w:rsidP="00F53162">
      <w:pPr>
        <w:spacing w:after="240"/>
        <w:rPr>
          <w:lang w:eastAsia="de-CH"/>
        </w:rPr>
      </w:pPr>
    </w:p>
    <w:p w14:paraId="19BBFC52" w14:textId="33A0FC3B" w:rsidR="00532B3A" w:rsidRDefault="00532B3A" w:rsidP="00F53162">
      <w:pPr>
        <w:spacing w:after="240"/>
        <w:rPr>
          <w:lang w:eastAsia="de-CH"/>
        </w:rPr>
      </w:pPr>
    </w:p>
    <w:p w14:paraId="19281872" w14:textId="35686F2A" w:rsidR="00532B3A" w:rsidRDefault="00532B3A" w:rsidP="00F53162">
      <w:pPr>
        <w:spacing w:after="240"/>
        <w:rPr>
          <w:lang w:eastAsia="de-CH"/>
        </w:rPr>
      </w:pPr>
    </w:p>
    <w:p w14:paraId="0CB5BDF9" w14:textId="7E379609" w:rsidR="00532B3A" w:rsidRDefault="00532B3A" w:rsidP="00F53162">
      <w:pPr>
        <w:spacing w:after="240"/>
        <w:rPr>
          <w:lang w:eastAsia="de-CH"/>
        </w:rPr>
      </w:pPr>
    </w:p>
    <w:p w14:paraId="181E4693" w14:textId="222D034E" w:rsidR="005D7CAF" w:rsidRDefault="00A03F22" w:rsidP="00F53162">
      <w:pPr>
        <w:spacing w:after="240"/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3EF278" wp14:editId="34F009CD">
                <wp:simplePos x="0" y="0"/>
                <wp:positionH relativeFrom="margin">
                  <wp:align>left</wp:align>
                </wp:positionH>
                <wp:positionV relativeFrom="paragraph">
                  <wp:posOffset>8902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66539242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5E5EF" w14:textId="66856ACF" w:rsidR="00A03F22" w:rsidRDefault="00A03F22" w:rsidP="00A03F22">
                            <w:pPr>
                              <w:pStyle w:val="Beschriftung"/>
                            </w:pPr>
                            <w:bookmarkStart w:id="38" w:name="_Toc201132486"/>
                            <w:r>
                              <w:t>Abbildung 1</w:t>
                            </w:r>
                            <w:r w:rsidR="00C92733">
                              <w:t>6</w:t>
                            </w:r>
                            <w:r>
                              <w:t xml:space="preserve"> –</w:t>
                            </w:r>
                            <w:r w:rsidR="001F674A">
                              <w:t xml:space="preserve"> </w:t>
                            </w:r>
                            <w:r>
                              <w:t>Datum &amp; Uhrzeit Menü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F278" id="_x0000_s1045" type="#_x0000_t202" style="position:absolute;margin-left:0;margin-top:.7pt;width:190.1pt;height:20.75pt;z-index:251785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" filled="f" stroked="f" strokeweight=".5pt">
                <v:textbox>
                  <w:txbxContent>
                    <w:p w14:paraId="2F55E5EF" w14:textId="66856ACF" w:rsidR="00A03F22" w:rsidRDefault="00A03F22" w:rsidP="00A03F22">
                      <w:pPr>
                        <w:pStyle w:val="Beschriftung"/>
                      </w:pPr>
                      <w:bookmarkStart w:id="39" w:name="_Toc201132486"/>
                      <w:r>
                        <w:t>Abbildung 1</w:t>
                      </w:r>
                      <w:r w:rsidR="00C92733">
                        <w:t>6</w:t>
                      </w:r>
                      <w:r>
                        <w:t xml:space="preserve"> –</w:t>
                      </w:r>
                      <w:r w:rsidR="001F674A">
                        <w:t xml:space="preserve"> </w:t>
                      </w:r>
                      <w:r>
                        <w:t>Datum &amp; Uhrzeit Menü</w:t>
                      </w:r>
                      <w:bookmarkEnd w:id="39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3CDD11F" w14:textId="0551856F" w:rsidR="006954CB" w:rsidRDefault="002E1FD6" w:rsidP="00F53162">
      <w:pPr>
        <w:spacing w:after="240"/>
        <w:rPr>
          <w:lang w:eastAsia="de-CH"/>
        </w:rPr>
      </w:pPr>
      <w:r w:rsidRPr="002E1FD6">
        <w:rPr>
          <w:lang w:eastAsia="de-CH"/>
        </w:rPr>
        <w:t xml:space="preserve">Im Menü für Datum und Uhrzeit werden die aktuelle Uhrzeit in Stunden, Minuten und Sekunden sowie der Wochentag und das Datum angezeigt. Durch Drücken des rechten Knopfs </w:t>
      </w:r>
      <w:r w:rsidR="005D7CAF">
        <w:rPr>
          <w:lang w:eastAsia="de-CH"/>
        </w:rPr>
        <w:t>öffnet</w:t>
      </w:r>
      <w:r w:rsidRPr="002E1FD6">
        <w:rPr>
          <w:lang w:eastAsia="de-CH"/>
        </w:rPr>
        <w:t xml:space="preserve"> </w:t>
      </w:r>
      <w:r w:rsidR="005D7CAF">
        <w:rPr>
          <w:lang w:eastAsia="de-CH"/>
        </w:rPr>
        <w:t xml:space="preserve">sich das </w:t>
      </w:r>
      <w:r w:rsidRPr="002E1FD6">
        <w:rPr>
          <w:lang w:eastAsia="de-CH"/>
        </w:rPr>
        <w:t>Timer</w:t>
      </w:r>
      <w:r w:rsidR="00C86F9E">
        <w:rPr>
          <w:lang w:eastAsia="de-CH"/>
        </w:rPr>
        <w:t xml:space="preserve"> M</w:t>
      </w:r>
      <w:r w:rsidRPr="002E1FD6">
        <w:rPr>
          <w:lang w:eastAsia="de-CH"/>
        </w:rPr>
        <w:t>enü, während der linke Knopf zum Luftqualitätsmenü führt.</w:t>
      </w:r>
    </w:p>
    <w:p w14:paraId="31F807DD" w14:textId="67AE451D" w:rsidR="005C2E52" w:rsidRDefault="005C2E52" w:rsidP="00F53162">
      <w:pPr>
        <w:spacing w:after="240"/>
        <w:rPr>
          <w:lang w:eastAsia="de-CH"/>
        </w:rPr>
      </w:pPr>
    </w:p>
    <w:p w14:paraId="1F398F1A" w14:textId="531444E3" w:rsidR="00532B3A" w:rsidRDefault="006954CB" w:rsidP="005C2E52">
      <w:pPr>
        <w:pStyle w:val="berschrift4"/>
        <w:rPr>
          <w:lang w:eastAsia="de-CH"/>
        </w:rPr>
      </w:pPr>
      <w:r>
        <w:rPr>
          <w:lang w:eastAsia="de-CH"/>
        </w:rPr>
        <w:t>Timer Menü</w:t>
      </w:r>
    </w:p>
    <w:p w14:paraId="5C6B07AB" w14:textId="23789797" w:rsidR="005C2E52" w:rsidRPr="005C2E52" w:rsidRDefault="005C2E52" w:rsidP="005C2E52">
      <w:pPr>
        <w:rPr>
          <w:lang w:eastAsia="de-CH"/>
        </w:rPr>
      </w:pPr>
      <w:r w:rsidRPr="0010543E">
        <w:rPr>
          <w:noProof/>
          <w:lang w:eastAsia="de-CH"/>
        </w:rPr>
        <w:drawing>
          <wp:anchor distT="0" distB="0" distL="114300" distR="114300" simplePos="0" relativeHeight="251789312" behindDoc="0" locked="0" layoutInCell="1" allowOverlap="1" wp14:anchorId="03585010" wp14:editId="3038A399">
            <wp:simplePos x="0" y="0"/>
            <wp:positionH relativeFrom="margin">
              <wp:posOffset>1270</wp:posOffset>
            </wp:positionH>
            <wp:positionV relativeFrom="paragraph">
              <wp:posOffset>80010</wp:posOffset>
            </wp:positionV>
            <wp:extent cx="4319905" cy="1375410"/>
            <wp:effectExtent l="19050" t="19050" r="23495" b="15240"/>
            <wp:wrapThrough wrapText="bothSides">
              <wp:wrapPolygon edited="0">
                <wp:start x="572" y="-299"/>
                <wp:lineTo x="-95" y="-299"/>
                <wp:lineTo x="-95" y="19745"/>
                <wp:lineTo x="476" y="21540"/>
                <wp:lineTo x="21051" y="21540"/>
                <wp:lineTo x="21146" y="21540"/>
                <wp:lineTo x="21622" y="19147"/>
                <wp:lineTo x="21622" y="1795"/>
                <wp:lineTo x="21432" y="299"/>
                <wp:lineTo x="20955" y="-299"/>
                <wp:lineTo x="572" y="-299"/>
              </wp:wrapPolygon>
            </wp:wrapThrough>
            <wp:docPr id="1781347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47018" name="Grafik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" r="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375410"/>
                    </a:xfrm>
                    <a:prstGeom prst="round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E61E3" w14:textId="7E445BC9" w:rsidR="00532B3A" w:rsidRDefault="00532B3A" w:rsidP="00F53162">
      <w:pPr>
        <w:spacing w:after="240"/>
        <w:rPr>
          <w:lang w:eastAsia="de-CH"/>
        </w:rPr>
      </w:pPr>
    </w:p>
    <w:p w14:paraId="73CACF00" w14:textId="40A7FD00" w:rsidR="00532B3A" w:rsidRDefault="00532B3A" w:rsidP="00F53162">
      <w:pPr>
        <w:spacing w:after="240"/>
        <w:rPr>
          <w:lang w:eastAsia="de-CH"/>
        </w:rPr>
      </w:pPr>
    </w:p>
    <w:p w14:paraId="623BAD3E" w14:textId="77777777" w:rsidR="005C2E52" w:rsidRDefault="005C2E52" w:rsidP="00F53162">
      <w:pPr>
        <w:spacing w:after="240"/>
        <w:rPr>
          <w:lang w:eastAsia="de-CH"/>
        </w:rPr>
      </w:pPr>
    </w:p>
    <w:p w14:paraId="03614D4A" w14:textId="6F1973CB" w:rsidR="005C2E52" w:rsidRDefault="005C2E52" w:rsidP="00F53162">
      <w:pPr>
        <w:spacing w:after="240"/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34C0C71" wp14:editId="3E7C1E1E">
                <wp:simplePos x="0" y="0"/>
                <wp:positionH relativeFrom="margin">
                  <wp:align>left</wp:align>
                </wp:positionH>
                <wp:positionV relativeFrom="paragraph">
                  <wp:posOffset>308149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912483357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C5265" w14:textId="12599FF4" w:rsidR="005C2E52" w:rsidRDefault="005C2E52" w:rsidP="005C2E52">
                            <w:pPr>
                              <w:pStyle w:val="Beschriftung"/>
                            </w:pPr>
                            <w:bookmarkStart w:id="40" w:name="_Toc201132487"/>
                            <w:r>
                              <w:t>Abbildung 1</w:t>
                            </w:r>
                            <w:r w:rsidR="00C92733">
                              <w:t>7</w:t>
                            </w:r>
                            <w:r>
                              <w:t xml:space="preserve"> – Timer Menü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C0C71" id="_x0000_s1046" type="#_x0000_t202" style="position:absolute;margin-left:0;margin-top:24.25pt;width:190.1pt;height:20.75pt;z-index:25179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" filled="f" stroked="f" strokeweight=".5pt">
                <v:textbox>
                  <w:txbxContent>
                    <w:p w14:paraId="645C5265" w14:textId="12599FF4" w:rsidR="005C2E52" w:rsidRDefault="005C2E52" w:rsidP="005C2E52">
                      <w:pPr>
                        <w:pStyle w:val="Beschriftung"/>
                      </w:pPr>
                      <w:bookmarkStart w:id="41" w:name="_Toc201132487"/>
                      <w:r>
                        <w:t>Abbildung 1</w:t>
                      </w:r>
                      <w:r w:rsidR="00C92733">
                        <w:t>7</w:t>
                      </w:r>
                      <w:r>
                        <w:t xml:space="preserve"> – Timer Menü</w:t>
                      </w:r>
                      <w:bookmarkEnd w:id="41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BFF0653" w14:textId="599CCAB5" w:rsidR="005C2E52" w:rsidRDefault="005C2E52" w:rsidP="00F53162">
      <w:pPr>
        <w:spacing w:after="240"/>
        <w:rPr>
          <w:lang w:eastAsia="de-CH"/>
        </w:rPr>
      </w:pPr>
    </w:p>
    <w:p w14:paraId="646ACF74" w14:textId="1C378EDF" w:rsidR="000B51CE" w:rsidRDefault="0030675E" w:rsidP="00F53162">
      <w:pPr>
        <w:spacing w:after="240"/>
        <w:rPr>
          <w:lang w:eastAsia="de-CH"/>
        </w:rPr>
      </w:pPr>
      <w:r>
        <w:rPr>
          <w:lang w:eastAsia="de-CH"/>
        </w:rPr>
        <w:t>I</w:t>
      </w:r>
      <w:r w:rsidRPr="0030675E">
        <w:rPr>
          <w:lang w:eastAsia="de-CH"/>
        </w:rPr>
        <w:t>m Timer-Menü wird die verbleibende Zeit bis zum Ablauf des Timers angezeigt</w:t>
      </w:r>
      <w:r>
        <w:rPr>
          <w:lang w:eastAsia="de-CH"/>
        </w:rPr>
        <w:t>.</w:t>
      </w:r>
      <w:r w:rsidRPr="0030675E">
        <w:rPr>
          <w:lang w:eastAsia="de-CH"/>
        </w:rPr>
        <w:t xml:space="preserve"> Der Timer kann über die Tasten eingestellt werden. Mit dem linken Knopf </w:t>
      </w:r>
      <w:r w:rsidR="00B0456F">
        <w:rPr>
          <w:lang w:eastAsia="de-CH"/>
        </w:rPr>
        <w:t>öffnet sich das</w:t>
      </w:r>
      <w:r w:rsidRPr="0030675E">
        <w:rPr>
          <w:lang w:eastAsia="de-CH"/>
        </w:rPr>
        <w:t xml:space="preserve"> Luftqualitätsmenü, der mittlere Knopf führt zum Menü für Datum und Uhrzeit.</w:t>
      </w:r>
    </w:p>
    <w:p w14:paraId="2ADE73E2" w14:textId="72173B7E" w:rsidR="0079750C" w:rsidRDefault="0079750C" w:rsidP="0079750C">
      <w:pPr>
        <w:pStyle w:val="berschrift2"/>
        <w:rPr>
          <w:lang w:eastAsia="de-CH"/>
        </w:rPr>
      </w:pPr>
      <w:bookmarkStart w:id="42" w:name="_Toc201132262"/>
      <w:r>
        <w:rPr>
          <w:lang w:eastAsia="de-CH"/>
        </w:rPr>
        <w:lastRenderedPageBreak/>
        <w:t>Entscheiden</w:t>
      </w:r>
      <w:bookmarkEnd w:id="42"/>
    </w:p>
    <w:p w14:paraId="1C50EAF8" w14:textId="1CE2D6E8" w:rsidR="009913BE" w:rsidRDefault="009913BE" w:rsidP="009913BE">
      <w:pPr>
        <w:pStyle w:val="berschrift3"/>
        <w:rPr>
          <w:lang w:eastAsia="de-CH"/>
        </w:rPr>
      </w:pPr>
      <w:bookmarkStart w:id="43" w:name="_Toc201132263"/>
      <w:r>
        <w:rPr>
          <w:lang w:eastAsia="de-CH"/>
        </w:rPr>
        <w:t>Stückliste</w:t>
      </w:r>
      <w:bookmarkEnd w:id="43"/>
    </w:p>
    <w:p w14:paraId="2264D74E" w14:textId="28A2B238" w:rsidR="009913BE" w:rsidRDefault="00B12C14" w:rsidP="0026481C">
      <w:pPr>
        <w:rPr>
          <w:lang w:eastAsia="de-CH"/>
        </w:rPr>
      </w:pPr>
      <w:r w:rsidRPr="00A1785A">
        <w:rPr>
          <w:noProof/>
          <w:lang w:eastAsia="de-CH"/>
        </w:rPr>
        <w:drawing>
          <wp:anchor distT="0" distB="0" distL="114300" distR="114300" simplePos="0" relativeHeight="251798528" behindDoc="0" locked="0" layoutInCell="1" allowOverlap="1" wp14:anchorId="1031F8AC" wp14:editId="5914390C">
            <wp:simplePos x="0" y="0"/>
            <wp:positionH relativeFrom="margin">
              <wp:align>left</wp:align>
            </wp:positionH>
            <wp:positionV relativeFrom="paragraph">
              <wp:posOffset>207262</wp:posOffset>
            </wp:positionV>
            <wp:extent cx="6631402" cy="1182255"/>
            <wp:effectExtent l="0" t="0" r="0" b="0"/>
            <wp:wrapThrough wrapText="bothSides">
              <wp:wrapPolygon edited="0">
                <wp:start x="0" y="0"/>
                <wp:lineTo x="0" y="21240"/>
                <wp:lineTo x="21532" y="21240"/>
                <wp:lineTo x="21532" y="0"/>
                <wp:lineTo x="0" y="0"/>
              </wp:wrapPolygon>
            </wp:wrapThrough>
            <wp:docPr id="698522908" name="Grafik 1" descr="Ein Bild, das Text, Zahl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2908" name="Grafik 1" descr="Ein Bild, das Text, Zahl, Schrift, Reihe enthält.&#10;&#10;KI-generierte Inhalte können fehlerhaft sein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402" cy="118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13BE">
        <w:rPr>
          <w:lang w:eastAsia="de-CH"/>
        </w:rPr>
        <w:t>Nach langer Recherche habe ich mich für diese Stückliste entschieden</w:t>
      </w:r>
    </w:p>
    <w:p w14:paraId="5FF3135B" w14:textId="6165434F" w:rsidR="00B12C14" w:rsidRDefault="00B12C14" w:rsidP="0026481C">
      <w:pPr>
        <w:rPr>
          <w:lang w:eastAsia="de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63457B" wp14:editId="04D41BC6">
                <wp:simplePos x="0" y="0"/>
                <wp:positionH relativeFrom="margin">
                  <wp:align>left</wp:align>
                </wp:positionH>
                <wp:positionV relativeFrom="paragraph">
                  <wp:posOffset>1173202</wp:posOffset>
                </wp:positionV>
                <wp:extent cx="2414270" cy="263525"/>
                <wp:effectExtent l="0" t="0" r="0" b="3175"/>
                <wp:wrapThrough wrapText="bothSides">
                  <wp:wrapPolygon edited="0">
                    <wp:start x="511" y="0"/>
                    <wp:lineTo x="511" y="20299"/>
                    <wp:lineTo x="20964" y="20299"/>
                    <wp:lineTo x="20964" y="0"/>
                    <wp:lineTo x="511" y="0"/>
                  </wp:wrapPolygon>
                </wp:wrapThrough>
                <wp:docPr id="1652526994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96BF3" w14:textId="002EB74F" w:rsidR="0026481C" w:rsidRDefault="0026481C" w:rsidP="0026481C">
                            <w:pPr>
                              <w:pStyle w:val="Beschriftung"/>
                            </w:pPr>
                            <w:bookmarkStart w:id="44" w:name="_Toc201132488"/>
                            <w:r>
                              <w:t>Abbildung 1</w:t>
                            </w:r>
                            <w:r w:rsidR="00C92733">
                              <w:t>8</w:t>
                            </w:r>
                            <w:r>
                              <w:t xml:space="preserve"> – Stückliste</w:t>
                            </w:r>
                            <w:bookmarkEnd w:id="44"/>
                          </w:p>
                          <w:p w14:paraId="6A2F3935" w14:textId="77777777" w:rsidR="00B12C14" w:rsidRPr="00B12C14" w:rsidRDefault="00B12C14" w:rsidP="00B12C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3457B" id="_x0000_s1047" type="#_x0000_t202" style="position:absolute;margin-left:0;margin-top:92.4pt;width:190.1pt;height:20.75pt;z-index:251779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" filled="f" stroked="f" strokeweight=".5pt">
                <v:textbox>
                  <w:txbxContent>
                    <w:p w14:paraId="1E396BF3" w14:textId="002EB74F" w:rsidR="0026481C" w:rsidRDefault="0026481C" w:rsidP="0026481C">
                      <w:pPr>
                        <w:pStyle w:val="Beschriftung"/>
                      </w:pPr>
                      <w:bookmarkStart w:id="45" w:name="_Toc201132488"/>
                      <w:r>
                        <w:t>Abbildung 1</w:t>
                      </w:r>
                      <w:r w:rsidR="00C92733">
                        <w:t>8</w:t>
                      </w:r>
                      <w:r>
                        <w:t xml:space="preserve"> – Stückliste</w:t>
                      </w:r>
                      <w:bookmarkEnd w:id="45"/>
                    </w:p>
                    <w:p w14:paraId="6A2F3935" w14:textId="77777777" w:rsidR="00B12C14" w:rsidRPr="00B12C14" w:rsidRDefault="00B12C14" w:rsidP="00B12C14"/>
                  </w:txbxContent>
                </v:textbox>
                <w10:wrap type="through" anchorx="margin"/>
              </v:shape>
            </w:pict>
          </mc:Fallback>
        </mc:AlternateContent>
      </w:r>
    </w:p>
    <w:p w14:paraId="5BBAED58" w14:textId="0B81D294" w:rsidR="00B12C14" w:rsidRDefault="00B12C14" w:rsidP="0026481C">
      <w:pPr>
        <w:rPr>
          <w:lang w:eastAsia="de-CH"/>
        </w:rPr>
      </w:pPr>
    </w:p>
    <w:p w14:paraId="2C749CB3" w14:textId="601B19A0" w:rsidR="00B12C14" w:rsidRDefault="00B12C14" w:rsidP="0026481C">
      <w:pPr>
        <w:rPr>
          <w:lang w:eastAsia="de-CH"/>
        </w:rPr>
      </w:pPr>
    </w:p>
    <w:p w14:paraId="3A6D8146" w14:textId="77777777" w:rsidR="00B12C14" w:rsidRDefault="00B12C14" w:rsidP="0026481C">
      <w:pPr>
        <w:rPr>
          <w:lang w:eastAsia="de-CH"/>
        </w:rPr>
      </w:pPr>
    </w:p>
    <w:p w14:paraId="627EF80B" w14:textId="02B2B537" w:rsidR="00B12C14" w:rsidRDefault="00B12C14" w:rsidP="0026481C">
      <w:pPr>
        <w:rPr>
          <w:lang w:eastAsia="de-CH"/>
        </w:rPr>
      </w:pPr>
    </w:p>
    <w:p w14:paraId="35AE4964" w14:textId="77777777" w:rsidR="00B12C14" w:rsidRDefault="00B12C14" w:rsidP="0026481C">
      <w:pPr>
        <w:rPr>
          <w:lang w:eastAsia="de-CH"/>
        </w:rPr>
      </w:pPr>
    </w:p>
    <w:p w14:paraId="2C276A2A" w14:textId="4F3939A5" w:rsidR="0026481C" w:rsidRPr="009913BE" w:rsidRDefault="0026481C" w:rsidP="0026481C">
      <w:pPr>
        <w:rPr>
          <w:lang w:eastAsia="de-CH"/>
        </w:rPr>
      </w:pPr>
    </w:p>
    <w:p w14:paraId="6671CBF0" w14:textId="77777777" w:rsidR="00B56828" w:rsidRDefault="00E13F17" w:rsidP="00E13F17">
      <w:pPr>
        <w:pStyle w:val="berschrift1"/>
      </w:pPr>
      <w:bookmarkStart w:id="46" w:name="_Toc201132264"/>
      <w:r>
        <w:lastRenderedPageBreak/>
        <w:t>Verzeichnisse</w:t>
      </w:r>
      <w:r w:rsidRPr="00C47A40">
        <w:rPr>
          <w:color w:val="CCCC00" w:themeColor="text2"/>
        </w:rPr>
        <w:t>.</w:t>
      </w:r>
      <w:bookmarkEnd w:id="46"/>
    </w:p>
    <w:p w14:paraId="36A9AFA6" w14:textId="77777777" w:rsidR="00E13F17" w:rsidRDefault="00E13F17" w:rsidP="00E13F17">
      <w:pPr>
        <w:pStyle w:val="berschrift2"/>
      </w:pPr>
      <w:bookmarkStart w:id="47" w:name="_Toc117236043"/>
      <w:bookmarkStart w:id="48" w:name="_Toc201132265"/>
      <w:r>
        <w:t>Abbildungen</w:t>
      </w:r>
      <w:bookmarkEnd w:id="47"/>
      <w:bookmarkEnd w:id="48"/>
    </w:p>
    <w:bookmarkStart w:id="49" w:name="_Toc117236044"/>
    <w:p w14:paraId="3D52DA1F" w14:textId="44C66628" w:rsidR="00F46EA2" w:rsidRDefault="00590FF0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"Beschriftung" \c </w:instrText>
      </w:r>
      <w:r>
        <w:rPr>
          <w:lang w:val="de-DE"/>
        </w:rPr>
        <w:fldChar w:fldCharType="separate"/>
      </w:r>
      <w:hyperlink w:anchor="_Toc201132472" w:history="1">
        <w:r w:rsidR="00F46EA2" w:rsidRPr="0087691B">
          <w:rPr>
            <w:rStyle w:val="Hyperlink"/>
            <w:noProof/>
          </w:rPr>
          <w:t>Abbildung 1 – MicroMod ESP32</w:t>
        </w:r>
        <w:r w:rsidR="00F46EA2">
          <w:rPr>
            <w:noProof/>
            <w:webHidden/>
          </w:rPr>
          <w:tab/>
        </w:r>
        <w:r w:rsidR="00F46EA2">
          <w:rPr>
            <w:noProof/>
            <w:webHidden/>
          </w:rPr>
          <w:fldChar w:fldCharType="begin"/>
        </w:r>
        <w:r w:rsidR="00F46EA2">
          <w:rPr>
            <w:noProof/>
            <w:webHidden/>
          </w:rPr>
          <w:instrText xml:space="preserve"> PAGEREF _Toc201132472 \h </w:instrText>
        </w:r>
        <w:r w:rsidR="00F46EA2">
          <w:rPr>
            <w:noProof/>
            <w:webHidden/>
          </w:rPr>
        </w:r>
        <w:r w:rsidR="00F46EA2"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3</w:t>
        </w:r>
        <w:r w:rsidR="00F46EA2">
          <w:rPr>
            <w:noProof/>
            <w:webHidden/>
          </w:rPr>
          <w:fldChar w:fldCharType="end"/>
        </w:r>
      </w:hyperlink>
    </w:p>
    <w:p w14:paraId="2E86BCCA" w14:textId="520605F0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73" w:history="1">
        <w:r w:rsidRPr="0087691B">
          <w:rPr>
            <w:rStyle w:val="Hyperlink"/>
            <w:noProof/>
          </w:rPr>
          <w:t>Abbildung 2 – MicroMod ATP Carrier Bord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056FF2" w14:textId="512BD655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74" w:history="1">
        <w:r w:rsidRPr="0087691B">
          <w:rPr>
            <w:rStyle w:val="Hyperlink"/>
            <w:noProof/>
          </w:rPr>
          <w:t>Abbildung 3 – Environmental Combo Breakout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A4533C" w14:textId="013AF2DE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75" w:history="1">
        <w:r w:rsidRPr="0087691B">
          <w:rPr>
            <w:rStyle w:val="Hyperlink"/>
            <w:noProof/>
          </w:rPr>
          <w:t>Abbildung 4 – Sparkfun 16x2 SerLCD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19E0BE" w14:textId="551F92F9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76" w:history="1">
        <w:r w:rsidRPr="0087691B">
          <w:rPr>
            <w:rStyle w:val="Hyperlink"/>
            <w:noProof/>
          </w:rPr>
          <w:t>Abbildung 6 – Directional 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CFAF7D" w14:textId="02B6670D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77" w:history="1">
        <w:r w:rsidRPr="0087691B">
          <w:rPr>
            <w:rStyle w:val="Hyperlink"/>
            <w:noProof/>
          </w:rPr>
          <w:t>Abbildung 7 – Sparkfun Buzzer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8C3FC6" w14:textId="3F63CDAD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78" w:history="1">
        <w:r w:rsidRPr="0087691B">
          <w:rPr>
            <w:rStyle w:val="Hyperlink"/>
            <w:noProof/>
          </w:rPr>
          <w:t>Abbildung 8 – Qwiic Cable 50mm / 100mm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778864" w14:textId="21FF8179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79" w:history="1">
        <w:r w:rsidRPr="0087691B">
          <w:rPr>
            <w:rStyle w:val="Hyperlink"/>
            <w:noProof/>
          </w:rPr>
          <w:t>Abbildung 9 – Sparkfun MultiPort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B828BD" w14:textId="1C5217CA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0" w:history="1">
        <w:r w:rsidRPr="0087691B">
          <w:rPr>
            <w:rStyle w:val="Hyperlink"/>
            <w:noProof/>
          </w:rPr>
          <w:t>Abbildung 10 – Ladestecker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FFAE48" w14:textId="5FD17980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1" w:history="1">
        <w:r w:rsidRPr="0087691B">
          <w:rPr>
            <w:rStyle w:val="Hyperlink"/>
            <w:noProof/>
          </w:rPr>
          <w:t>Abbildung 11 – USB A zu USB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CDCEE8" w14:textId="61073546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2" w:history="1">
        <w:r w:rsidRPr="0087691B">
          <w:rPr>
            <w:rStyle w:val="Hyperlink"/>
            <w:noProof/>
          </w:rPr>
          <w:t>Abbildung 12 – Erste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877074" w14:textId="784D94D2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3" w:history="1">
        <w:r w:rsidRPr="0087691B">
          <w:rPr>
            <w:rStyle w:val="Hyperlink"/>
            <w:noProof/>
          </w:rPr>
          <w:t>Abbildung 13 – Zweite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F1C145" w14:textId="39D49013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4" w:history="1">
        <w:r w:rsidRPr="0087691B">
          <w:rPr>
            <w:rStyle w:val="Hyperlink"/>
            <w:noProof/>
          </w:rPr>
          <w:t>Abbildung 14 – Flowchart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905791" w14:textId="0A082A00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5" w:history="1">
        <w:r w:rsidRPr="0087691B">
          <w:rPr>
            <w:rStyle w:val="Hyperlink"/>
            <w:noProof/>
          </w:rPr>
          <w:t>Abbildung 15 – Luftqualität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7C5E46" w14:textId="10FAE100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6" w:history="1">
        <w:r w:rsidRPr="0087691B">
          <w:rPr>
            <w:rStyle w:val="Hyperlink"/>
            <w:noProof/>
          </w:rPr>
          <w:t>Abbildung 16 – Datum &amp; Uhrzeit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395C00" w14:textId="3FB02F9C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7" w:history="1">
        <w:r w:rsidRPr="0087691B">
          <w:rPr>
            <w:rStyle w:val="Hyperlink"/>
            <w:noProof/>
          </w:rPr>
          <w:t>Abbildung 17 – Timer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8B4B29" w14:textId="7D5AA758" w:rsidR="00F46EA2" w:rsidRDefault="00F46EA2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hyperlink w:anchor="_Toc201132488" w:history="1">
        <w:r w:rsidRPr="0087691B">
          <w:rPr>
            <w:rStyle w:val="Hyperlink"/>
            <w:noProof/>
          </w:rPr>
          <w:t>Abbildung 18 – Stückliste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_Toc201132488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975B3B" w14:textId="3ECF3198" w:rsidR="008A6972" w:rsidRPr="008A6972" w:rsidRDefault="00590FF0" w:rsidP="008A6972">
      <w:r>
        <w:rPr>
          <w:rFonts w:eastAsia="Calibri" w:cs="Times New Roman"/>
          <w:lang w:val="de-DE"/>
        </w:rPr>
        <w:fldChar w:fldCharType="end"/>
      </w:r>
    </w:p>
    <w:p w14:paraId="5993B94E" w14:textId="77777777" w:rsidR="00E13F17" w:rsidRDefault="00E13F17" w:rsidP="00E13F17">
      <w:pPr>
        <w:pStyle w:val="berschrift2"/>
      </w:pPr>
      <w:bookmarkStart w:id="50" w:name="_Toc201132266"/>
      <w:r>
        <w:t>Tabellen</w:t>
      </w:r>
      <w:bookmarkEnd w:id="49"/>
      <w:bookmarkEnd w:id="50"/>
    </w:p>
    <w:p w14:paraId="27D0B22D" w14:textId="35E45878" w:rsidR="00237311" w:rsidRDefault="00947F86">
      <w:pPr>
        <w:pStyle w:val="Abbildungsverzeichnis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de-CH"/>
          <w14:ligatures w14:val="standardContextual"/>
        </w:rPr>
      </w:pPr>
      <w:r>
        <w:rPr>
          <w:lang w:val="de-DE"/>
        </w:rPr>
        <w:fldChar w:fldCharType="begin"/>
      </w:r>
      <w:r>
        <w:rPr>
          <w:lang w:val="de-DE"/>
        </w:rPr>
        <w:instrText xml:space="preserve"> TOC \h \z \t "TabellenBeschriftung" \c </w:instrText>
      </w:r>
      <w:r>
        <w:rPr>
          <w:lang w:val="de-DE"/>
        </w:rPr>
        <w:fldChar w:fldCharType="separate"/>
      </w:r>
      <w:hyperlink w:anchor="_Toc199323119" w:history="1">
        <w:r w:rsidR="00237311" w:rsidRPr="0094690B">
          <w:rPr>
            <w:rStyle w:val="Hyperlink"/>
            <w:noProof/>
          </w:rPr>
          <w:t>Tabelle 1 – Luftqualität Werte</w:t>
        </w:r>
        <w:r w:rsidR="00237311">
          <w:rPr>
            <w:noProof/>
            <w:webHidden/>
          </w:rPr>
          <w:tab/>
        </w:r>
        <w:r w:rsidR="00237311">
          <w:rPr>
            <w:noProof/>
            <w:webHidden/>
          </w:rPr>
          <w:fldChar w:fldCharType="begin"/>
        </w:r>
        <w:r w:rsidR="00237311">
          <w:rPr>
            <w:noProof/>
            <w:webHidden/>
          </w:rPr>
          <w:instrText xml:space="preserve"> PAGEREF _Toc199323119 \h </w:instrText>
        </w:r>
        <w:r w:rsidR="00237311">
          <w:rPr>
            <w:noProof/>
            <w:webHidden/>
          </w:rPr>
        </w:r>
        <w:r w:rsidR="00237311">
          <w:rPr>
            <w:noProof/>
            <w:webHidden/>
          </w:rPr>
          <w:fldChar w:fldCharType="separate"/>
        </w:r>
        <w:r w:rsidR="00310C6C">
          <w:rPr>
            <w:noProof/>
            <w:webHidden/>
          </w:rPr>
          <w:t>5</w:t>
        </w:r>
        <w:r w:rsidR="00237311">
          <w:rPr>
            <w:noProof/>
            <w:webHidden/>
          </w:rPr>
          <w:fldChar w:fldCharType="end"/>
        </w:r>
      </w:hyperlink>
    </w:p>
    <w:p w14:paraId="1338BB22" w14:textId="0C503AD9" w:rsidR="00E13F17" w:rsidRDefault="00947F86" w:rsidP="00E13F17">
      <w:pPr>
        <w:rPr>
          <w:lang w:val="de-DE"/>
        </w:rPr>
      </w:pPr>
      <w:r>
        <w:rPr>
          <w:lang w:val="de-DE"/>
        </w:rPr>
        <w:fldChar w:fldCharType="end"/>
      </w:r>
      <w:r w:rsidR="001423CE">
        <w:rPr>
          <w:lang w:val="de-DE"/>
        </w:rPr>
        <w:t xml:space="preserve"> </w:t>
      </w:r>
    </w:p>
    <w:p w14:paraId="026FBA02" w14:textId="77777777" w:rsidR="008A6972" w:rsidRPr="008A6972" w:rsidRDefault="008A6972" w:rsidP="008A6972">
      <w:bookmarkStart w:id="51" w:name="_Toc117236045"/>
    </w:p>
    <w:p w14:paraId="133F8A1D" w14:textId="77777777" w:rsidR="00E13F17" w:rsidRDefault="00E13F17" w:rsidP="00E13F17">
      <w:pPr>
        <w:pStyle w:val="berschrift2"/>
      </w:pPr>
      <w:bookmarkStart w:id="52" w:name="_Toc201132267"/>
      <w:r>
        <w:t>Quellen</w:t>
      </w:r>
      <w:bookmarkEnd w:id="51"/>
      <w:bookmarkEnd w:id="52"/>
    </w:p>
    <w:p w14:paraId="07A23489" w14:textId="77777777" w:rsidR="00E13F17" w:rsidRPr="00213B29" w:rsidRDefault="00E13F17" w:rsidP="00E13F17">
      <w:pPr>
        <w:rPr>
          <w:lang w:val="de-DE"/>
        </w:rPr>
      </w:pPr>
      <w:r>
        <w:rPr>
          <w:lang w:val="de-DE"/>
        </w:rPr>
        <w:fldChar w:fldCharType="begin"/>
      </w:r>
      <w:r>
        <w:instrText xml:space="preserve"> BIBLIOGRAPHY  \l 2055 </w:instrText>
      </w:r>
      <w:r>
        <w:rPr>
          <w:lang w:val="de-DE"/>
        </w:rPr>
        <w:fldChar w:fldCharType="separate"/>
      </w:r>
      <w:r>
        <w:rPr>
          <w:b/>
          <w:bCs/>
          <w:noProof/>
          <w:lang w:val="de-DE"/>
        </w:rPr>
        <w:t>Im aktuellen Dokument sind keine Quellen vorhanden.</w:t>
      </w:r>
      <w:r>
        <w:rPr>
          <w:lang w:val="de-DE"/>
        </w:rPr>
        <w:fldChar w:fldCharType="end"/>
      </w:r>
    </w:p>
    <w:sectPr w:rsidR="00E13F17" w:rsidRPr="00213B29" w:rsidSect="00B56828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851" w:right="1274" w:bottom="993" w:left="1276" w:header="51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CA2B77" w14:textId="77777777" w:rsidR="00DD256D" w:rsidRDefault="00DD256D" w:rsidP="0093507C">
      <w:r>
        <w:separator/>
      </w:r>
    </w:p>
    <w:p w14:paraId="25F23F63" w14:textId="77777777" w:rsidR="00DD256D" w:rsidRDefault="00DD256D"/>
  </w:endnote>
  <w:endnote w:type="continuationSeparator" w:id="0">
    <w:p w14:paraId="303C1070" w14:textId="77777777" w:rsidR="00DD256D" w:rsidRDefault="00DD256D" w:rsidP="0093507C">
      <w:r>
        <w:continuationSeparator/>
      </w:r>
    </w:p>
    <w:p w14:paraId="0B4F6A37" w14:textId="77777777" w:rsidR="00DD256D" w:rsidRDefault="00DD25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382DA4" w14:textId="26CE3D3C" w:rsidR="00211467" w:rsidRPr="00B56828" w:rsidRDefault="009545B0" w:rsidP="00B95E88">
    <w:pPr>
      <w:pStyle w:val="Fuzeile"/>
      <w:tabs>
        <w:tab w:val="clear" w:pos="4513"/>
        <w:tab w:val="clear" w:pos="9026"/>
        <w:tab w:val="right" w:pos="9356"/>
      </w:tabs>
      <w:rPr>
        <w:sz w:val="14"/>
        <w:szCs w:val="14"/>
      </w:rPr>
    </w:pPr>
    <w:r w:rsidRPr="00B56828">
      <w:rPr>
        <w:sz w:val="14"/>
        <w:szCs w:val="14"/>
      </w:rPr>
      <w:t>© 20</w:t>
    </w:r>
    <w:r w:rsidR="00976948" w:rsidRPr="00B56828">
      <w:rPr>
        <w:sz w:val="14"/>
        <w:szCs w:val="14"/>
      </w:rPr>
      <w:t>2</w:t>
    </w:r>
    <w:r w:rsidR="00591D4D">
      <w:rPr>
        <w:sz w:val="14"/>
        <w:szCs w:val="14"/>
      </w:rPr>
      <w:t>5</w:t>
    </w:r>
    <w:r w:rsidRPr="00B56828">
      <w:rPr>
        <w:sz w:val="14"/>
        <w:szCs w:val="14"/>
      </w:rPr>
      <w:t xml:space="preserve"> </w:t>
    </w:r>
    <w:r w:rsidR="00612C28" w:rsidRPr="00B56828">
      <w:rPr>
        <w:rFonts w:ascii="Arial Black" w:hAnsi="Arial Black"/>
        <w:sz w:val="14"/>
        <w:szCs w:val="14"/>
      </w:rPr>
      <w:t>gbs</w:t>
    </w:r>
    <w:r w:rsidR="00612C28" w:rsidRPr="00B56828">
      <w:rPr>
        <w:sz w:val="14"/>
        <w:szCs w:val="14"/>
      </w:rPr>
      <w:t>sg.ch</w:t>
    </w:r>
    <w:r w:rsidR="00514E31" w:rsidRPr="00B56828">
      <w:rPr>
        <w:sz w:val="14"/>
        <w:szCs w:val="14"/>
      </w:rPr>
      <w:t xml:space="preserve"> </w:t>
    </w:r>
    <w:r w:rsidR="00514E31" w:rsidRPr="00B56828">
      <w:rPr>
        <w:color w:val="CCCC00"/>
        <w:sz w:val="14"/>
        <w:szCs w:val="14"/>
      </w:rPr>
      <w:t xml:space="preserve">| </w:t>
    </w:r>
    <w:r w:rsidR="008B058F">
      <w:rPr>
        <w:rFonts w:ascii="Arial Black" w:hAnsi="Arial Black"/>
        <w:sz w:val="14"/>
        <w:szCs w:val="14"/>
      </w:rPr>
      <w:t>Grundbildung</w:t>
    </w:r>
    <w:r w:rsidR="008B75C5" w:rsidRPr="00B56828">
      <w:rPr>
        <w:sz w:val="14"/>
        <w:szCs w:val="14"/>
      </w:rPr>
      <w:t xml:space="preserve"> </w:t>
    </w:r>
    <w:r w:rsidR="008B75C5" w:rsidRPr="00B56828">
      <w:rPr>
        <w:color w:val="CCCC00"/>
        <w:sz w:val="14"/>
        <w:szCs w:val="14"/>
      </w:rPr>
      <w:t xml:space="preserve">| </w:t>
    </w:r>
    <w:sdt>
      <w:sdtPr>
        <w:rPr>
          <w:rFonts w:ascii="Arial Black" w:hAnsi="Arial Black"/>
          <w:sz w:val="14"/>
          <w:szCs w:val="14"/>
        </w:rPr>
        <w:alias w:val="Kategorie"/>
        <w:tag w:val=""/>
        <w:id w:val="-109523751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591D4D">
          <w:rPr>
            <w:rFonts w:ascii="Arial Black" w:hAnsi="Arial Black"/>
            <w:sz w:val="14"/>
            <w:szCs w:val="14"/>
          </w:rPr>
          <w:t>Projektdokumentation</w:t>
        </w:r>
      </w:sdtContent>
    </w:sdt>
    <w:r w:rsidR="008B75C5" w:rsidRPr="00B56828">
      <w:rPr>
        <w:sz w:val="14"/>
        <w:szCs w:val="14"/>
      </w:rPr>
      <w:t xml:space="preserve"> </w:t>
    </w:r>
    <w:r w:rsidR="008B75C5" w:rsidRPr="00B56828">
      <w:rPr>
        <w:color w:val="CCCC00"/>
        <w:sz w:val="14"/>
        <w:szCs w:val="14"/>
      </w:rPr>
      <w:t xml:space="preserve">| </w:t>
    </w:r>
    <w:sdt>
      <w:sdtPr>
        <w:rPr>
          <w:rFonts w:ascii="Arial Black" w:hAnsi="Arial Black"/>
          <w:sz w:val="14"/>
          <w:szCs w:val="14"/>
        </w:rPr>
        <w:alias w:val="Titel"/>
        <w:tag w:val=""/>
        <w:id w:val="-2122291734"/>
        <w:placeholder>
          <w:docPart w:val="22D9D64B09A948B4A34698B92D7F961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73A49">
          <w:rPr>
            <w:rFonts w:ascii="Arial Black" w:hAnsi="Arial Black"/>
            <w:sz w:val="14"/>
            <w:szCs w:val="14"/>
          </w:rPr>
          <w:t>SmartClock</w:t>
        </w:r>
      </w:sdtContent>
    </w:sdt>
    <w:r w:rsidR="008B75C5" w:rsidRPr="00B56828">
      <w:rPr>
        <w:sz w:val="14"/>
        <w:szCs w:val="14"/>
      </w:rPr>
      <w:t xml:space="preserve"> </w:t>
    </w:r>
    <w:r w:rsidR="008B75C5" w:rsidRPr="00B56828">
      <w:rPr>
        <w:color w:val="CCCC00"/>
        <w:sz w:val="14"/>
        <w:szCs w:val="14"/>
      </w:rPr>
      <w:t xml:space="preserve">| </w:t>
    </w:r>
    <w:sdt>
      <w:sdtPr>
        <w:rPr>
          <w:sz w:val="14"/>
          <w:szCs w:val="14"/>
        </w:rPr>
        <w:alias w:val="Status"/>
        <w:tag w:val=""/>
        <w:id w:val="-1806687372"/>
        <w:placeholder>
          <w:docPart w:val="9610EA9A368949B899319A454B51BB1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 w:rsidR="008A6972">
          <w:rPr>
            <w:sz w:val="14"/>
            <w:szCs w:val="14"/>
          </w:rPr>
          <w:t>v1.0</w:t>
        </w:r>
      </w:sdtContent>
    </w:sdt>
    <w:r w:rsidRPr="00B56828">
      <w:rPr>
        <w:sz w:val="14"/>
        <w:szCs w:val="14"/>
      </w:rPr>
      <w:tab/>
    </w:r>
    <w:r w:rsidRPr="00B56828">
      <w:rPr>
        <w:b/>
        <w:sz w:val="14"/>
        <w:szCs w:val="14"/>
      </w:rPr>
      <w:fldChar w:fldCharType="begin"/>
    </w:r>
    <w:r w:rsidRPr="00B56828">
      <w:rPr>
        <w:b/>
        <w:sz w:val="14"/>
        <w:szCs w:val="14"/>
      </w:rPr>
      <w:instrText>PAGE   \* MERGEFORMAT</w:instrText>
    </w:r>
    <w:r w:rsidRPr="00B56828">
      <w:rPr>
        <w:b/>
        <w:sz w:val="14"/>
        <w:szCs w:val="14"/>
      </w:rPr>
      <w:fldChar w:fldCharType="separate"/>
    </w:r>
    <w:r w:rsidR="00185852" w:rsidRPr="00B56828">
      <w:rPr>
        <w:b/>
        <w:noProof/>
        <w:sz w:val="14"/>
        <w:szCs w:val="14"/>
        <w:lang w:val="de-DE"/>
      </w:rPr>
      <w:t>6</w:t>
    </w:r>
    <w:r w:rsidRPr="00B56828">
      <w:rPr>
        <w:b/>
        <w:sz w:val="14"/>
        <w:szCs w:val="1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DB1D1" w14:textId="77777777" w:rsidR="00384032" w:rsidRPr="00384032" w:rsidRDefault="00384032" w:rsidP="00384032">
    <w:pPr>
      <w:pStyle w:val="Fuzeile"/>
      <w:tabs>
        <w:tab w:val="clear" w:pos="9026"/>
        <w:tab w:val="right" w:pos="9356"/>
      </w:tabs>
      <w:spacing w:line="190" w:lineRule="exact"/>
      <w:rPr>
        <w:sz w:val="14"/>
        <w:szCs w:val="14"/>
      </w:rPr>
    </w:pPr>
    <w:r w:rsidRPr="00387190">
      <w:tab/>
    </w:r>
    <w:r>
      <w:tab/>
    </w:r>
    <w:r>
      <w:rPr>
        <w:sz w:val="14"/>
        <w:szCs w:val="14"/>
      </w:rPr>
      <w:t>ISO 29990:2010 zertifiziert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69426B" w14:textId="77777777" w:rsidR="00DD256D" w:rsidRDefault="00DD256D" w:rsidP="0093507C">
      <w:r>
        <w:separator/>
      </w:r>
    </w:p>
    <w:p w14:paraId="79260A57" w14:textId="77777777" w:rsidR="00DD256D" w:rsidRDefault="00DD256D"/>
  </w:footnote>
  <w:footnote w:type="continuationSeparator" w:id="0">
    <w:p w14:paraId="77CD1D42" w14:textId="77777777" w:rsidR="00DD256D" w:rsidRDefault="00DD256D" w:rsidP="0093507C">
      <w:r>
        <w:continuationSeparator/>
      </w:r>
    </w:p>
    <w:p w14:paraId="12E86683" w14:textId="77777777" w:rsidR="00DD256D" w:rsidRDefault="00DD25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98B129" w14:textId="77777777" w:rsidR="003801BB" w:rsidRDefault="003801BB" w:rsidP="003801BB">
    <w:pPr>
      <w:pStyle w:val="Kopfzeile"/>
      <w:jc w:val="right"/>
    </w:pPr>
    <w:r>
      <w:rPr>
        <w:noProof/>
        <w:sz w:val="14"/>
        <w:szCs w:val="14"/>
      </w:rPr>
      <w:drawing>
        <wp:inline distT="0" distB="0" distL="0" distR="0" wp14:anchorId="69038854" wp14:editId="4791E5EB">
          <wp:extent cx="720000" cy="360000"/>
          <wp:effectExtent l="0" t="0" r="4445" b="2540"/>
          <wp:docPr id="387818280" name="Grafik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7818280" name="Grafik 1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15CA9" w14:textId="77777777" w:rsidR="00402F62" w:rsidRPr="00B56828" w:rsidRDefault="00402F62" w:rsidP="00384032">
    <w:pPr>
      <w:pStyle w:val="Kopfzeile"/>
      <w:tabs>
        <w:tab w:val="clear" w:pos="9072"/>
        <w:tab w:val="right" w:pos="9356"/>
      </w:tabs>
      <w:rPr>
        <w:sz w:val="21"/>
        <w:szCs w:val="21"/>
      </w:rPr>
    </w:pPr>
    <w:r w:rsidRPr="00B56828">
      <w:rPr>
        <w:noProof/>
        <w:sz w:val="21"/>
        <w:szCs w:val="21"/>
      </w:rPr>
      <w:drawing>
        <wp:anchor distT="0" distB="0" distL="114300" distR="114300" simplePos="0" relativeHeight="251658240" behindDoc="0" locked="0" layoutInCell="1" allowOverlap="1" wp14:anchorId="432E3553" wp14:editId="5EC07988">
          <wp:simplePos x="0" y="0"/>
          <wp:positionH relativeFrom="column">
            <wp:posOffset>5910911</wp:posOffset>
          </wp:positionH>
          <wp:positionV relativeFrom="paragraph">
            <wp:posOffset>-1270</wp:posOffset>
          </wp:positionV>
          <wp:extent cx="469900" cy="588645"/>
          <wp:effectExtent l="0" t="0" r="6350" b="1905"/>
          <wp:wrapNone/>
          <wp:docPr id="28" name="Grafik 28" descr="sg_wappen_1c_13mm(600dpi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" descr="sg_wappen_1c_13mm(600dpi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9900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56828">
      <w:rPr>
        <w:sz w:val="21"/>
        <w:szCs w:val="21"/>
      </w:rPr>
      <w:t>Kanton St.Gallen</w:t>
    </w:r>
  </w:p>
  <w:p w14:paraId="543CA406" w14:textId="77777777" w:rsidR="00402F62" w:rsidRPr="00B56828" w:rsidRDefault="00402F62" w:rsidP="00402F62">
    <w:pPr>
      <w:pStyle w:val="Kopfzeile"/>
      <w:rPr>
        <w:sz w:val="21"/>
        <w:szCs w:val="21"/>
      </w:rPr>
    </w:pPr>
    <w:r w:rsidRPr="00B56828">
      <w:rPr>
        <w:color w:val="000000"/>
        <w:sz w:val="21"/>
        <w:szCs w:val="21"/>
      </w:rPr>
      <w:t>Gewerbliches Berufs- und Weiterbildungszentrum St.Gallen</w:t>
    </w:r>
  </w:p>
  <w:p w14:paraId="356D51D9" w14:textId="77777777" w:rsidR="00402F62" w:rsidRPr="00B56828" w:rsidRDefault="00402F62" w:rsidP="00402F62">
    <w:pPr>
      <w:pStyle w:val="Kopfzeile"/>
      <w:rPr>
        <w:sz w:val="21"/>
        <w:szCs w:val="21"/>
      </w:rPr>
    </w:pPr>
  </w:p>
  <w:p w14:paraId="3DE9B93D" w14:textId="77777777" w:rsidR="00402F62" w:rsidRPr="00B56828" w:rsidRDefault="008B058F">
    <w:pPr>
      <w:pStyle w:val="Kopfzeile"/>
      <w:rPr>
        <w:color w:val="000000"/>
        <w:sz w:val="21"/>
        <w:szCs w:val="21"/>
      </w:rPr>
    </w:pPr>
    <w:r>
      <w:rPr>
        <w:b/>
        <w:color w:val="000000"/>
        <w:sz w:val="21"/>
        <w:szCs w:val="21"/>
      </w:rPr>
      <w:t>Grundbildung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4324D"/>
    <w:multiLevelType w:val="hybridMultilevel"/>
    <w:tmpl w:val="C3C4A9D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7116F"/>
    <w:multiLevelType w:val="hybridMultilevel"/>
    <w:tmpl w:val="02B8C7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50637"/>
    <w:multiLevelType w:val="hybridMultilevel"/>
    <w:tmpl w:val="77E8A250"/>
    <w:lvl w:ilvl="0" w:tplc="08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830845"/>
    <w:multiLevelType w:val="hybridMultilevel"/>
    <w:tmpl w:val="0832C0BE"/>
    <w:lvl w:ilvl="0" w:tplc="D2F835CA">
      <w:start w:val="1"/>
      <w:numFmt w:val="decimal"/>
      <w:pStyle w:val="Titel3Aufgabe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3B18FA"/>
    <w:multiLevelType w:val="multilevel"/>
    <w:tmpl w:val="DA2A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F5E8D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2B349C"/>
    <w:multiLevelType w:val="multilevel"/>
    <w:tmpl w:val="086C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5852C0"/>
    <w:multiLevelType w:val="hybridMultilevel"/>
    <w:tmpl w:val="D77E79CC"/>
    <w:lvl w:ilvl="0" w:tplc="C28AA75C">
      <w:start w:val="1"/>
      <w:numFmt w:val="bullet"/>
      <w:lvlText w:val=""/>
      <w:lvlJc w:val="left"/>
      <w:pPr>
        <w:tabs>
          <w:tab w:val="num" w:pos="-800"/>
        </w:tabs>
        <w:ind w:left="-800" w:hanging="360"/>
      </w:pPr>
      <w:rPr>
        <w:rFonts w:ascii="Wingdings" w:hAnsi="Wingdings" w:hint="default"/>
      </w:rPr>
    </w:lvl>
    <w:lvl w:ilvl="1" w:tplc="FDE83D36" w:tentative="1">
      <w:start w:val="1"/>
      <w:numFmt w:val="bullet"/>
      <w:lvlText w:val=""/>
      <w:lvlJc w:val="left"/>
      <w:pPr>
        <w:tabs>
          <w:tab w:val="num" w:pos="-80"/>
        </w:tabs>
        <w:ind w:left="-80" w:hanging="360"/>
      </w:pPr>
      <w:rPr>
        <w:rFonts w:ascii="Wingdings" w:hAnsi="Wingdings" w:hint="default"/>
      </w:rPr>
    </w:lvl>
    <w:lvl w:ilvl="2" w:tplc="96DE3D78" w:tentative="1">
      <w:start w:val="1"/>
      <w:numFmt w:val="bullet"/>
      <w:lvlText w:val=""/>
      <w:lvlJc w:val="left"/>
      <w:pPr>
        <w:tabs>
          <w:tab w:val="num" w:pos="640"/>
        </w:tabs>
        <w:ind w:left="640" w:hanging="360"/>
      </w:pPr>
      <w:rPr>
        <w:rFonts w:ascii="Wingdings" w:hAnsi="Wingdings" w:hint="default"/>
      </w:rPr>
    </w:lvl>
    <w:lvl w:ilvl="3" w:tplc="886E81F2" w:tentative="1">
      <w:start w:val="1"/>
      <w:numFmt w:val="bullet"/>
      <w:lvlText w:val=""/>
      <w:lvlJc w:val="left"/>
      <w:pPr>
        <w:tabs>
          <w:tab w:val="num" w:pos="1360"/>
        </w:tabs>
        <w:ind w:left="1360" w:hanging="360"/>
      </w:pPr>
      <w:rPr>
        <w:rFonts w:ascii="Wingdings" w:hAnsi="Wingdings" w:hint="default"/>
      </w:rPr>
    </w:lvl>
    <w:lvl w:ilvl="4" w:tplc="A782D866" w:tentative="1">
      <w:start w:val="1"/>
      <w:numFmt w:val="bullet"/>
      <w:lvlText w:val=""/>
      <w:lvlJc w:val="left"/>
      <w:pPr>
        <w:tabs>
          <w:tab w:val="num" w:pos="2080"/>
        </w:tabs>
        <w:ind w:left="2080" w:hanging="360"/>
      </w:pPr>
      <w:rPr>
        <w:rFonts w:ascii="Wingdings" w:hAnsi="Wingdings" w:hint="default"/>
      </w:rPr>
    </w:lvl>
    <w:lvl w:ilvl="5" w:tplc="61F2F4AE" w:tentative="1">
      <w:start w:val="1"/>
      <w:numFmt w:val="bullet"/>
      <w:lvlText w:val=""/>
      <w:lvlJc w:val="left"/>
      <w:pPr>
        <w:tabs>
          <w:tab w:val="num" w:pos="2800"/>
        </w:tabs>
        <w:ind w:left="2800" w:hanging="360"/>
      </w:pPr>
      <w:rPr>
        <w:rFonts w:ascii="Wingdings" w:hAnsi="Wingdings" w:hint="default"/>
      </w:rPr>
    </w:lvl>
    <w:lvl w:ilvl="6" w:tplc="7AEC2A96" w:tentative="1">
      <w:start w:val="1"/>
      <w:numFmt w:val="bullet"/>
      <w:lvlText w:val=""/>
      <w:lvlJc w:val="left"/>
      <w:pPr>
        <w:tabs>
          <w:tab w:val="num" w:pos="3520"/>
        </w:tabs>
        <w:ind w:left="3520" w:hanging="360"/>
      </w:pPr>
      <w:rPr>
        <w:rFonts w:ascii="Wingdings" w:hAnsi="Wingdings" w:hint="default"/>
      </w:rPr>
    </w:lvl>
    <w:lvl w:ilvl="7" w:tplc="4328B530" w:tentative="1">
      <w:start w:val="1"/>
      <w:numFmt w:val="bullet"/>
      <w:lvlText w:val=""/>
      <w:lvlJc w:val="left"/>
      <w:pPr>
        <w:tabs>
          <w:tab w:val="num" w:pos="4240"/>
        </w:tabs>
        <w:ind w:left="4240" w:hanging="360"/>
      </w:pPr>
      <w:rPr>
        <w:rFonts w:ascii="Wingdings" w:hAnsi="Wingdings" w:hint="default"/>
      </w:rPr>
    </w:lvl>
    <w:lvl w:ilvl="8" w:tplc="8F483EA0" w:tentative="1">
      <w:start w:val="1"/>
      <w:numFmt w:val="bullet"/>
      <w:lvlText w:val=""/>
      <w:lvlJc w:val="left"/>
      <w:pPr>
        <w:tabs>
          <w:tab w:val="num" w:pos="4960"/>
        </w:tabs>
        <w:ind w:left="4960" w:hanging="360"/>
      </w:pPr>
      <w:rPr>
        <w:rFonts w:ascii="Wingdings" w:hAnsi="Wingdings" w:hint="default"/>
      </w:rPr>
    </w:lvl>
  </w:abstractNum>
  <w:abstractNum w:abstractNumId="8" w15:restartNumberingAfterBreak="0">
    <w:nsid w:val="23174F35"/>
    <w:multiLevelType w:val="hybridMultilevel"/>
    <w:tmpl w:val="273C9BF4"/>
    <w:lvl w:ilvl="0" w:tplc="912E0F5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8407A"/>
    <w:multiLevelType w:val="hybridMultilevel"/>
    <w:tmpl w:val="DBB40868"/>
    <w:lvl w:ilvl="0" w:tplc="90C2C58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7B2C37"/>
    <w:multiLevelType w:val="hybridMultilevel"/>
    <w:tmpl w:val="717AB2D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5129B9"/>
    <w:multiLevelType w:val="hybridMultilevel"/>
    <w:tmpl w:val="4EB4C184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F467DF"/>
    <w:multiLevelType w:val="hybridMultilevel"/>
    <w:tmpl w:val="90546EB8"/>
    <w:lvl w:ilvl="0" w:tplc="F362AEF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CCCC0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1849E8"/>
    <w:multiLevelType w:val="hybridMultilevel"/>
    <w:tmpl w:val="45ECE56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2625AB8"/>
    <w:multiLevelType w:val="hybridMultilevel"/>
    <w:tmpl w:val="D11A4B58"/>
    <w:lvl w:ilvl="0" w:tplc="CCE4ECB4">
      <w:start w:val="1"/>
      <w:numFmt w:val="lowerLetter"/>
      <w:lvlText w:val="%1)"/>
      <w:lvlJc w:val="left"/>
      <w:pPr>
        <w:ind w:left="360" w:hanging="360"/>
      </w:pPr>
      <w:rPr>
        <w:b w:val="0"/>
        <w:bCs w:val="0"/>
      </w:r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4384A66"/>
    <w:multiLevelType w:val="hybridMultilevel"/>
    <w:tmpl w:val="C3587A88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D6546"/>
    <w:multiLevelType w:val="multilevel"/>
    <w:tmpl w:val="08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94D6522"/>
    <w:multiLevelType w:val="hybridMultilevel"/>
    <w:tmpl w:val="4332392E"/>
    <w:lvl w:ilvl="0" w:tplc="08070017">
      <w:start w:val="1"/>
      <w:numFmt w:val="lowerLetter"/>
      <w:lvlText w:val="%1)"/>
      <w:lvlJc w:val="left"/>
      <w:pPr>
        <w:ind w:left="1080" w:hanging="360"/>
      </w:p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9A7C76"/>
    <w:multiLevelType w:val="hybridMultilevel"/>
    <w:tmpl w:val="FE584278"/>
    <w:lvl w:ilvl="0" w:tplc="CFC2E75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b/>
        <w:sz w:val="22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446269"/>
    <w:multiLevelType w:val="hybridMultilevel"/>
    <w:tmpl w:val="EA66DB16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06627B"/>
    <w:multiLevelType w:val="hybridMultilevel"/>
    <w:tmpl w:val="D576CB5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344671"/>
    <w:multiLevelType w:val="multilevel"/>
    <w:tmpl w:val="595A2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506AE"/>
    <w:multiLevelType w:val="hybridMultilevel"/>
    <w:tmpl w:val="E128477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0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634CC9"/>
    <w:multiLevelType w:val="hybridMultilevel"/>
    <w:tmpl w:val="007CFF82"/>
    <w:lvl w:ilvl="0" w:tplc="CB5286D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8E1EFF"/>
    <w:multiLevelType w:val="multilevel"/>
    <w:tmpl w:val="8BF80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F11AA"/>
    <w:multiLevelType w:val="hybridMultilevel"/>
    <w:tmpl w:val="BF303FB2"/>
    <w:lvl w:ilvl="0" w:tplc="659212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A7583"/>
    <w:multiLevelType w:val="hybridMultilevel"/>
    <w:tmpl w:val="53881D6C"/>
    <w:lvl w:ilvl="0" w:tplc="2732F978">
      <w:start w:val="1"/>
      <w:numFmt w:val="bullet"/>
      <w:pStyle w:val="Listenabsatz"/>
      <w:lvlText w:val=""/>
      <w:lvlJc w:val="left"/>
      <w:pPr>
        <w:ind w:left="720" w:hanging="360"/>
      </w:pPr>
      <w:rPr>
        <w:rFonts w:ascii="Wingdings" w:hAnsi="Wingdings" w:hint="default"/>
        <w:color w:val="CCCC0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F723DD"/>
    <w:multiLevelType w:val="hybridMultilevel"/>
    <w:tmpl w:val="F7308A84"/>
    <w:lvl w:ilvl="0" w:tplc="08070017">
      <w:start w:val="1"/>
      <w:numFmt w:val="lowerLetter"/>
      <w:lvlText w:val="%1)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E37273"/>
    <w:multiLevelType w:val="hybridMultilevel"/>
    <w:tmpl w:val="CBEA80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2258521">
    <w:abstractNumId w:val="9"/>
  </w:num>
  <w:num w:numId="2" w16cid:durableId="885335915">
    <w:abstractNumId w:val="13"/>
  </w:num>
  <w:num w:numId="3" w16cid:durableId="1541669708">
    <w:abstractNumId w:val="22"/>
  </w:num>
  <w:num w:numId="4" w16cid:durableId="717050229">
    <w:abstractNumId w:val="22"/>
    <w:lvlOverride w:ilvl="0">
      <w:startOverride w:val="1"/>
    </w:lvlOverride>
  </w:num>
  <w:num w:numId="5" w16cid:durableId="1799176839">
    <w:abstractNumId w:val="19"/>
  </w:num>
  <w:num w:numId="6" w16cid:durableId="594873042">
    <w:abstractNumId w:val="0"/>
  </w:num>
  <w:num w:numId="7" w16cid:durableId="1953201978">
    <w:abstractNumId w:val="10"/>
  </w:num>
  <w:num w:numId="8" w16cid:durableId="607396363">
    <w:abstractNumId w:val="15"/>
  </w:num>
  <w:num w:numId="9" w16cid:durableId="1142312446">
    <w:abstractNumId w:val="20"/>
  </w:num>
  <w:num w:numId="10" w16cid:durableId="1515342826">
    <w:abstractNumId w:val="22"/>
    <w:lvlOverride w:ilvl="0">
      <w:startOverride w:val="1"/>
    </w:lvlOverride>
  </w:num>
  <w:num w:numId="11" w16cid:durableId="1049841991">
    <w:abstractNumId w:val="28"/>
  </w:num>
  <w:num w:numId="12" w16cid:durableId="15165753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65199519">
    <w:abstractNumId w:val="2"/>
  </w:num>
  <w:num w:numId="14" w16cid:durableId="1061753058">
    <w:abstractNumId w:val="16"/>
  </w:num>
  <w:num w:numId="15" w16cid:durableId="165828512">
    <w:abstractNumId w:val="17"/>
  </w:num>
  <w:num w:numId="16" w16cid:durableId="417019854">
    <w:abstractNumId w:val="27"/>
  </w:num>
  <w:num w:numId="17" w16cid:durableId="878979182">
    <w:abstractNumId w:val="25"/>
  </w:num>
  <w:num w:numId="18" w16cid:durableId="1861435208">
    <w:abstractNumId w:val="11"/>
  </w:num>
  <w:num w:numId="19" w16cid:durableId="1266380464">
    <w:abstractNumId w:val="18"/>
  </w:num>
  <w:num w:numId="20" w16cid:durableId="1556695019">
    <w:abstractNumId w:val="23"/>
  </w:num>
  <w:num w:numId="21" w16cid:durableId="1655598767">
    <w:abstractNumId w:val="14"/>
  </w:num>
  <w:num w:numId="22" w16cid:durableId="9837577">
    <w:abstractNumId w:val="8"/>
  </w:num>
  <w:num w:numId="23" w16cid:durableId="1359501285">
    <w:abstractNumId w:val="12"/>
  </w:num>
  <w:num w:numId="24" w16cid:durableId="535698921">
    <w:abstractNumId w:val="26"/>
  </w:num>
  <w:num w:numId="25" w16cid:durableId="2065251020">
    <w:abstractNumId w:val="7"/>
  </w:num>
  <w:num w:numId="26" w16cid:durableId="407465554">
    <w:abstractNumId w:val="3"/>
  </w:num>
  <w:num w:numId="27" w16cid:durableId="1960448604">
    <w:abstractNumId w:val="5"/>
  </w:num>
  <w:num w:numId="28" w16cid:durableId="1277324956">
    <w:abstractNumId w:val="4"/>
  </w:num>
  <w:num w:numId="29" w16cid:durableId="678236927">
    <w:abstractNumId w:val="6"/>
  </w:num>
  <w:num w:numId="30" w16cid:durableId="374158829">
    <w:abstractNumId w:val="1"/>
  </w:num>
  <w:num w:numId="31" w16cid:durableId="955328399">
    <w:abstractNumId w:val="24"/>
  </w:num>
  <w:num w:numId="32" w16cid:durableId="27880201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71"/>
    <w:rsid w:val="00001090"/>
    <w:rsid w:val="000018BE"/>
    <w:rsid w:val="00011132"/>
    <w:rsid w:val="00032908"/>
    <w:rsid w:val="0003605F"/>
    <w:rsid w:val="00043663"/>
    <w:rsid w:val="0005127E"/>
    <w:rsid w:val="000564BE"/>
    <w:rsid w:val="000619A1"/>
    <w:rsid w:val="000626EB"/>
    <w:rsid w:val="000739AD"/>
    <w:rsid w:val="000743C8"/>
    <w:rsid w:val="000864A9"/>
    <w:rsid w:val="00093746"/>
    <w:rsid w:val="00094737"/>
    <w:rsid w:val="00095298"/>
    <w:rsid w:val="000A2ACE"/>
    <w:rsid w:val="000A6C78"/>
    <w:rsid w:val="000A7BB0"/>
    <w:rsid w:val="000B212D"/>
    <w:rsid w:val="000B51CE"/>
    <w:rsid w:val="000B5916"/>
    <w:rsid w:val="000C1E00"/>
    <w:rsid w:val="000C723D"/>
    <w:rsid w:val="000D3804"/>
    <w:rsid w:val="000E3FF9"/>
    <w:rsid w:val="000E5CEB"/>
    <w:rsid w:val="000F0D13"/>
    <w:rsid w:val="0010398C"/>
    <w:rsid w:val="0010543E"/>
    <w:rsid w:val="00106457"/>
    <w:rsid w:val="00112F67"/>
    <w:rsid w:val="0013365E"/>
    <w:rsid w:val="00141214"/>
    <w:rsid w:val="001423CE"/>
    <w:rsid w:val="001479BB"/>
    <w:rsid w:val="00153206"/>
    <w:rsid w:val="00153F3F"/>
    <w:rsid w:val="001562F2"/>
    <w:rsid w:val="001637EF"/>
    <w:rsid w:val="001658DB"/>
    <w:rsid w:val="00166602"/>
    <w:rsid w:val="001715AA"/>
    <w:rsid w:val="001754D6"/>
    <w:rsid w:val="00185852"/>
    <w:rsid w:val="001A78B2"/>
    <w:rsid w:val="001B31A1"/>
    <w:rsid w:val="001C0EEB"/>
    <w:rsid w:val="001C151A"/>
    <w:rsid w:val="001C52B3"/>
    <w:rsid w:val="001C5828"/>
    <w:rsid w:val="001D0954"/>
    <w:rsid w:val="001D7A2E"/>
    <w:rsid w:val="001E77BE"/>
    <w:rsid w:val="001F18D0"/>
    <w:rsid w:val="001F2AA8"/>
    <w:rsid w:val="001F674A"/>
    <w:rsid w:val="0020080E"/>
    <w:rsid w:val="0020627B"/>
    <w:rsid w:val="00211467"/>
    <w:rsid w:val="0022015B"/>
    <w:rsid w:val="00220FA9"/>
    <w:rsid w:val="00223D5D"/>
    <w:rsid w:val="00227BEB"/>
    <w:rsid w:val="0023253A"/>
    <w:rsid w:val="00237311"/>
    <w:rsid w:val="00245451"/>
    <w:rsid w:val="00254732"/>
    <w:rsid w:val="0026481C"/>
    <w:rsid w:val="002651E6"/>
    <w:rsid w:val="00274A9D"/>
    <w:rsid w:val="002779FB"/>
    <w:rsid w:val="00287FDB"/>
    <w:rsid w:val="00291143"/>
    <w:rsid w:val="002925B5"/>
    <w:rsid w:val="00292706"/>
    <w:rsid w:val="002A1F57"/>
    <w:rsid w:val="002A2B5A"/>
    <w:rsid w:val="002B4ED8"/>
    <w:rsid w:val="002B5C26"/>
    <w:rsid w:val="002B60AE"/>
    <w:rsid w:val="002C11B3"/>
    <w:rsid w:val="002C1FDE"/>
    <w:rsid w:val="002D5B2F"/>
    <w:rsid w:val="002E1FD6"/>
    <w:rsid w:val="002E340C"/>
    <w:rsid w:val="002F0A6D"/>
    <w:rsid w:val="002F28F3"/>
    <w:rsid w:val="002F37D1"/>
    <w:rsid w:val="002F5914"/>
    <w:rsid w:val="00300882"/>
    <w:rsid w:val="00304B0D"/>
    <w:rsid w:val="00306067"/>
    <w:rsid w:val="0030643A"/>
    <w:rsid w:val="0030675E"/>
    <w:rsid w:val="00306D3C"/>
    <w:rsid w:val="00310C6C"/>
    <w:rsid w:val="0031166B"/>
    <w:rsid w:val="00313269"/>
    <w:rsid w:val="003150D7"/>
    <w:rsid w:val="00317D30"/>
    <w:rsid w:val="0032179F"/>
    <w:rsid w:val="00321D6F"/>
    <w:rsid w:val="00323E9B"/>
    <w:rsid w:val="00327C72"/>
    <w:rsid w:val="00332CBF"/>
    <w:rsid w:val="003506BF"/>
    <w:rsid w:val="00355034"/>
    <w:rsid w:val="00356071"/>
    <w:rsid w:val="0037448D"/>
    <w:rsid w:val="00375DEA"/>
    <w:rsid w:val="003770C9"/>
    <w:rsid w:val="003801BB"/>
    <w:rsid w:val="00382972"/>
    <w:rsid w:val="00382A8F"/>
    <w:rsid w:val="00384032"/>
    <w:rsid w:val="00386254"/>
    <w:rsid w:val="003915F3"/>
    <w:rsid w:val="00394716"/>
    <w:rsid w:val="00397B3F"/>
    <w:rsid w:val="003A11D8"/>
    <w:rsid w:val="003A2DDC"/>
    <w:rsid w:val="003A3885"/>
    <w:rsid w:val="003A7E0B"/>
    <w:rsid w:val="003C3BF6"/>
    <w:rsid w:val="003E38EA"/>
    <w:rsid w:val="003F282F"/>
    <w:rsid w:val="003F377E"/>
    <w:rsid w:val="00400171"/>
    <w:rsid w:val="00402F62"/>
    <w:rsid w:val="00403167"/>
    <w:rsid w:val="00406310"/>
    <w:rsid w:val="00416C6B"/>
    <w:rsid w:val="004271C5"/>
    <w:rsid w:val="0043337D"/>
    <w:rsid w:val="00436D8B"/>
    <w:rsid w:val="004422E7"/>
    <w:rsid w:val="004429AE"/>
    <w:rsid w:val="00442A7A"/>
    <w:rsid w:val="0045090A"/>
    <w:rsid w:val="00455542"/>
    <w:rsid w:val="0045607A"/>
    <w:rsid w:val="004627DB"/>
    <w:rsid w:val="0046538A"/>
    <w:rsid w:val="00470025"/>
    <w:rsid w:val="00485E52"/>
    <w:rsid w:val="00487FBE"/>
    <w:rsid w:val="004A0078"/>
    <w:rsid w:val="004A6A5A"/>
    <w:rsid w:val="004B1E3B"/>
    <w:rsid w:val="004C23E8"/>
    <w:rsid w:val="004C4BE7"/>
    <w:rsid w:val="004D1804"/>
    <w:rsid w:val="004D4FCA"/>
    <w:rsid w:val="004E68B3"/>
    <w:rsid w:val="004F02CB"/>
    <w:rsid w:val="004F1F73"/>
    <w:rsid w:val="004F28E0"/>
    <w:rsid w:val="004F4511"/>
    <w:rsid w:val="004F632E"/>
    <w:rsid w:val="004F70E5"/>
    <w:rsid w:val="00507F45"/>
    <w:rsid w:val="00514E31"/>
    <w:rsid w:val="005167DF"/>
    <w:rsid w:val="0052268D"/>
    <w:rsid w:val="005240D6"/>
    <w:rsid w:val="00532673"/>
    <w:rsid w:val="00532B3A"/>
    <w:rsid w:val="00537869"/>
    <w:rsid w:val="00537E15"/>
    <w:rsid w:val="00546863"/>
    <w:rsid w:val="005620B2"/>
    <w:rsid w:val="005669A8"/>
    <w:rsid w:val="00567D08"/>
    <w:rsid w:val="00590D0D"/>
    <w:rsid w:val="00590FF0"/>
    <w:rsid w:val="00591D4D"/>
    <w:rsid w:val="0059350E"/>
    <w:rsid w:val="005C2E52"/>
    <w:rsid w:val="005D013A"/>
    <w:rsid w:val="005D65E1"/>
    <w:rsid w:val="005D7CAF"/>
    <w:rsid w:val="005E2553"/>
    <w:rsid w:val="005E63C6"/>
    <w:rsid w:val="00605DEE"/>
    <w:rsid w:val="006069F9"/>
    <w:rsid w:val="00607D9A"/>
    <w:rsid w:val="00612C28"/>
    <w:rsid w:val="00616ACD"/>
    <w:rsid w:val="00632FE3"/>
    <w:rsid w:val="00636D59"/>
    <w:rsid w:val="006435CB"/>
    <w:rsid w:val="006461D5"/>
    <w:rsid w:val="006535B5"/>
    <w:rsid w:val="00662B08"/>
    <w:rsid w:val="00664AA7"/>
    <w:rsid w:val="00665F87"/>
    <w:rsid w:val="006664F4"/>
    <w:rsid w:val="00666B2E"/>
    <w:rsid w:val="00670010"/>
    <w:rsid w:val="00671497"/>
    <w:rsid w:val="006729CC"/>
    <w:rsid w:val="006805D9"/>
    <w:rsid w:val="00680A78"/>
    <w:rsid w:val="00681F09"/>
    <w:rsid w:val="00685F97"/>
    <w:rsid w:val="006954CB"/>
    <w:rsid w:val="006A4E8E"/>
    <w:rsid w:val="006A5F19"/>
    <w:rsid w:val="006B1222"/>
    <w:rsid w:val="006B3DA8"/>
    <w:rsid w:val="006C06F1"/>
    <w:rsid w:val="006C27B9"/>
    <w:rsid w:val="006C5E83"/>
    <w:rsid w:val="006C6FF0"/>
    <w:rsid w:val="006C7360"/>
    <w:rsid w:val="006C737D"/>
    <w:rsid w:val="006D0AEF"/>
    <w:rsid w:val="006D0E2F"/>
    <w:rsid w:val="006D53CB"/>
    <w:rsid w:val="006D5A5D"/>
    <w:rsid w:val="006E0934"/>
    <w:rsid w:val="006E7B2C"/>
    <w:rsid w:val="006F1ACB"/>
    <w:rsid w:val="006F374A"/>
    <w:rsid w:val="006F6866"/>
    <w:rsid w:val="006F74E8"/>
    <w:rsid w:val="0071323B"/>
    <w:rsid w:val="00731956"/>
    <w:rsid w:val="00735702"/>
    <w:rsid w:val="0073751A"/>
    <w:rsid w:val="00751E41"/>
    <w:rsid w:val="00752E58"/>
    <w:rsid w:val="00755D63"/>
    <w:rsid w:val="00757A20"/>
    <w:rsid w:val="007603E0"/>
    <w:rsid w:val="00771EA2"/>
    <w:rsid w:val="00774DD7"/>
    <w:rsid w:val="00775F81"/>
    <w:rsid w:val="007829E9"/>
    <w:rsid w:val="0079750C"/>
    <w:rsid w:val="007A1399"/>
    <w:rsid w:val="007A30F8"/>
    <w:rsid w:val="007A71D8"/>
    <w:rsid w:val="007B67BF"/>
    <w:rsid w:val="007C092A"/>
    <w:rsid w:val="007D1158"/>
    <w:rsid w:val="007D2097"/>
    <w:rsid w:val="007D4E33"/>
    <w:rsid w:val="007E1927"/>
    <w:rsid w:val="007E20EC"/>
    <w:rsid w:val="007E2D69"/>
    <w:rsid w:val="007E3E52"/>
    <w:rsid w:val="00816E6B"/>
    <w:rsid w:val="00821E23"/>
    <w:rsid w:val="008248E0"/>
    <w:rsid w:val="00830761"/>
    <w:rsid w:val="0083230A"/>
    <w:rsid w:val="0083444D"/>
    <w:rsid w:val="0084053C"/>
    <w:rsid w:val="008413BF"/>
    <w:rsid w:val="00843899"/>
    <w:rsid w:val="008457E2"/>
    <w:rsid w:val="008504F3"/>
    <w:rsid w:val="00854E8A"/>
    <w:rsid w:val="0086674D"/>
    <w:rsid w:val="0087310B"/>
    <w:rsid w:val="00876465"/>
    <w:rsid w:val="00877AB6"/>
    <w:rsid w:val="00880376"/>
    <w:rsid w:val="00890A2C"/>
    <w:rsid w:val="00890C2C"/>
    <w:rsid w:val="00891C69"/>
    <w:rsid w:val="00891F3E"/>
    <w:rsid w:val="008945E5"/>
    <w:rsid w:val="008A6972"/>
    <w:rsid w:val="008B058F"/>
    <w:rsid w:val="008B75C5"/>
    <w:rsid w:val="008E10A4"/>
    <w:rsid w:val="008E314C"/>
    <w:rsid w:val="008E46E6"/>
    <w:rsid w:val="008E547E"/>
    <w:rsid w:val="008E7962"/>
    <w:rsid w:val="008F076D"/>
    <w:rsid w:val="009103CD"/>
    <w:rsid w:val="0091174E"/>
    <w:rsid w:val="009118B3"/>
    <w:rsid w:val="009121EB"/>
    <w:rsid w:val="009135B1"/>
    <w:rsid w:val="0092092B"/>
    <w:rsid w:val="00920C91"/>
    <w:rsid w:val="0092260A"/>
    <w:rsid w:val="00926D39"/>
    <w:rsid w:val="00933098"/>
    <w:rsid w:val="0093507C"/>
    <w:rsid w:val="00942913"/>
    <w:rsid w:val="009466D6"/>
    <w:rsid w:val="00946D2F"/>
    <w:rsid w:val="00947F86"/>
    <w:rsid w:val="009545B0"/>
    <w:rsid w:val="009575B7"/>
    <w:rsid w:val="009611B3"/>
    <w:rsid w:val="009619FF"/>
    <w:rsid w:val="009637AD"/>
    <w:rsid w:val="009644C4"/>
    <w:rsid w:val="009669DF"/>
    <w:rsid w:val="009736F7"/>
    <w:rsid w:val="00974C44"/>
    <w:rsid w:val="00974E86"/>
    <w:rsid w:val="00976948"/>
    <w:rsid w:val="009778CB"/>
    <w:rsid w:val="00980856"/>
    <w:rsid w:val="00981CCF"/>
    <w:rsid w:val="009847DD"/>
    <w:rsid w:val="009907E6"/>
    <w:rsid w:val="009913BE"/>
    <w:rsid w:val="00992FC6"/>
    <w:rsid w:val="009957C9"/>
    <w:rsid w:val="009A2BD5"/>
    <w:rsid w:val="009A7A0B"/>
    <w:rsid w:val="009B5C93"/>
    <w:rsid w:val="009C6BCA"/>
    <w:rsid w:val="009C77B2"/>
    <w:rsid w:val="009D3E09"/>
    <w:rsid w:val="009D4B20"/>
    <w:rsid w:val="009D7D77"/>
    <w:rsid w:val="009E42F7"/>
    <w:rsid w:val="009E55C4"/>
    <w:rsid w:val="009E5EAA"/>
    <w:rsid w:val="00A01998"/>
    <w:rsid w:val="00A03F22"/>
    <w:rsid w:val="00A11BCD"/>
    <w:rsid w:val="00A120E1"/>
    <w:rsid w:val="00A1328C"/>
    <w:rsid w:val="00A14E1F"/>
    <w:rsid w:val="00A1785A"/>
    <w:rsid w:val="00A45838"/>
    <w:rsid w:val="00A55A90"/>
    <w:rsid w:val="00A56ECC"/>
    <w:rsid w:val="00A657C8"/>
    <w:rsid w:val="00A73164"/>
    <w:rsid w:val="00A761C6"/>
    <w:rsid w:val="00A803CD"/>
    <w:rsid w:val="00A83144"/>
    <w:rsid w:val="00A90A2E"/>
    <w:rsid w:val="00A9344D"/>
    <w:rsid w:val="00A97937"/>
    <w:rsid w:val="00AA084B"/>
    <w:rsid w:val="00AA14E5"/>
    <w:rsid w:val="00AB442D"/>
    <w:rsid w:val="00AB741D"/>
    <w:rsid w:val="00AD48AD"/>
    <w:rsid w:val="00AD61DD"/>
    <w:rsid w:val="00AE13B5"/>
    <w:rsid w:val="00AE1E08"/>
    <w:rsid w:val="00AE6DA9"/>
    <w:rsid w:val="00AF1D69"/>
    <w:rsid w:val="00AF4A41"/>
    <w:rsid w:val="00B02BA6"/>
    <w:rsid w:val="00B0456F"/>
    <w:rsid w:val="00B054A2"/>
    <w:rsid w:val="00B064DB"/>
    <w:rsid w:val="00B12C14"/>
    <w:rsid w:val="00B14AD5"/>
    <w:rsid w:val="00B26349"/>
    <w:rsid w:val="00B27E0C"/>
    <w:rsid w:val="00B3647A"/>
    <w:rsid w:val="00B37614"/>
    <w:rsid w:val="00B3767B"/>
    <w:rsid w:val="00B42D06"/>
    <w:rsid w:val="00B45D12"/>
    <w:rsid w:val="00B56828"/>
    <w:rsid w:val="00B60EF0"/>
    <w:rsid w:val="00B62E74"/>
    <w:rsid w:val="00B645A4"/>
    <w:rsid w:val="00B80E5F"/>
    <w:rsid w:val="00B81000"/>
    <w:rsid w:val="00B87BA0"/>
    <w:rsid w:val="00B95E88"/>
    <w:rsid w:val="00BA5CCC"/>
    <w:rsid w:val="00BA7221"/>
    <w:rsid w:val="00BB3D12"/>
    <w:rsid w:val="00BB4ED9"/>
    <w:rsid w:val="00BB664B"/>
    <w:rsid w:val="00BB7722"/>
    <w:rsid w:val="00BD0F37"/>
    <w:rsid w:val="00BD3E13"/>
    <w:rsid w:val="00BD72A2"/>
    <w:rsid w:val="00BE1162"/>
    <w:rsid w:val="00BE7044"/>
    <w:rsid w:val="00BE7FB9"/>
    <w:rsid w:val="00BF1CAA"/>
    <w:rsid w:val="00BF21CF"/>
    <w:rsid w:val="00C01505"/>
    <w:rsid w:val="00C14D62"/>
    <w:rsid w:val="00C301FC"/>
    <w:rsid w:val="00C32AB1"/>
    <w:rsid w:val="00C35726"/>
    <w:rsid w:val="00C4697D"/>
    <w:rsid w:val="00C47A40"/>
    <w:rsid w:val="00C653FD"/>
    <w:rsid w:val="00C75A00"/>
    <w:rsid w:val="00C77C05"/>
    <w:rsid w:val="00C83205"/>
    <w:rsid w:val="00C86F9E"/>
    <w:rsid w:val="00C92733"/>
    <w:rsid w:val="00CA4B57"/>
    <w:rsid w:val="00CB02C8"/>
    <w:rsid w:val="00CB381F"/>
    <w:rsid w:val="00CC188C"/>
    <w:rsid w:val="00CC52F7"/>
    <w:rsid w:val="00CC624F"/>
    <w:rsid w:val="00CD16C6"/>
    <w:rsid w:val="00CE41DE"/>
    <w:rsid w:val="00CF145A"/>
    <w:rsid w:val="00CF1FA2"/>
    <w:rsid w:val="00D061DC"/>
    <w:rsid w:val="00D06543"/>
    <w:rsid w:val="00D11C8F"/>
    <w:rsid w:val="00D139C5"/>
    <w:rsid w:val="00D1577B"/>
    <w:rsid w:val="00D25918"/>
    <w:rsid w:val="00D3434F"/>
    <w:rsid w:val="00D402D2"/>
    <w:rsid w:val="00D41DC5"/>
    <w:rsid w:val="00D42D52"/>
    <w:rsid w:val="00D4311B"/>
    <w:rsid w:val="00D47988"/>
    <w:rsid w:val="00D5215F"/>
    <w:rsid w:val="00D52E7F"/>
    <w:rsid w:val="00D632DB"/>
    <w:rsid w:val="00D730D8"/>
    <w:rsid w:val="00D76F56"/>
    <w:rsid w:val="00D85B86"/>
    <w:rsid w:val="00D872FA"/>
    <w:rsid w:val="00DB13F6"/>
    <w:rsid w:val="00DB6B6D"/>
    <w:rsid w:val="00DB7AFE"/>
    <w:rsid w:val="00DD1599"/>
    <w:rsid w:val="00DD2242"/>
    <w:rsid w:val="00DD256D"/>
    <w:rsid w:val="00DD5C4D"/>
    <w:rsid w:val="00DD6AD9"/>
    <w:rsid w:val="00DE30BF"/>
    <w:rsid w:val="00DE3E4B"/>
    <w:rsid w:val="00DF230B"/>
    <w:rsid w:val="00E0387B"/>
    <w:rsid w:val="00E120DB"/>
    <w:rsid w:val="00E12235"/>
    <w:rsid w:val="00E13F17"/>
    <w:rsid w:val="00E15895"/>
    <w:rsid w:val="00E16A02"/>
    <w:rsid w:val="00E26933"/>
    <w:rsid w:val="00E35331"/>
    <w:rsid w:val="00E37E04"/>
    <w:rsid w:val="00E4056C"/>
    <w:rsid w:val="00E41287"/>
    <w:rsid w:val="00E42863"/>
    <w:rsid w:val="00E43451"/>
    <w:rsid w:val="00E45403"/>
    <w:rsid w:val="00E46E77"/>
    <w:rsid w:val="00E523A8"/>
    <w:rsid w:val="00E63258"/>
    <w:rsid w:val="00E648B7"/>
    <w:rsid w:val="00E73A49"/>
    <w:rsid w:val="00E760EB"/>
    <w:rsid w:val="00E85D2F"/>
    <w:rsid w:val="00E86E0F"/>
    <w:rsid w:val="00E87F4D"/>
    <w:rsid w:val="00EA2592"/>
    <w:rsid w:val="00EB2E0D"/>
    <w:rsid w:val="00EB5B03"/>
    <w:rsid w:val="00EB5E6B"/>
    <w:rsid w:val="00EB606F"/>
    <w:rsid w:val="00EC62B8"/>
    <w:rsid w:val="00ED4AE5"/>
    <w:rsid w:val="00ED4C51"/>
    <w:rsid w:val="00ED6118"/>
    <w:rsid w:val="00EE1B97"/>
    <w:rsid w:val="00EE72D0"/>
    <w:rsid w:val="00EF24F3"/>
    <w:rsid w:val="00F02AD1"/>
    <w:rsid w:val="00F10980"/>
    <w:rsid w:val="00F11C5D"/>
    <w:rsid w:val="00F15B56"/>
    <w:rsid w:val="00F16388"/>
    <w:rsid w:val="00F27CFF"/>
    <w:rsid w:val="00F34C4B"/>
    <w:rsid w:val="00F378F9"/>
    <w:rsid w:val="00F40E6D"/>
    <w:rsid w:val="00F43512"/>
    <w:rsid w:val="00F43AA6"/>
    <w:rsid w:val="00F44416"/>
    <w:rsid w:val="00F46EA2"/>
    <w:rsid w:val="00F500F1"/>
    <w:rsid w:val="00F500F2"/>
    <w:rsid w:val="00F53162"/>
    <w:rsid w:val="00F5325A"/>
    <w:rsid w:val="00F53F1C"/>
    <w:rsid w:val="00F55840"/>
    <w:rsid w:val="00F572A2"/>
    <w:rsid w:val="00F572ED"/>
    <w:rsid w:val="00F65B3E"/>
    <w:rsid w:val="00F72EE6"/>
    <w:rsid w:val="00F73E72"/>
    <w:rsid w:val="00F75A4C"/>
    <w:rsid w:val="00F77ECC"/>
    <w:rsid w:val="00F81AAF"/>
    <w:rsid w:val="00F95688"/>
    <w:rsid w:val="00FA07E1"/>
    <w:rsid w:val="00FB0886"/>
    <w:rsid w:val="00FC537D"/>
    <w:rsid w:val="00FC59D2"/>
    <w:rsid w:val="00FC65BD"/>
    <w:rsid w:val="00FE1E45"/>
    <w:rsid w:val="00FE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3F74631"/>
  <w15:docId w15:val="{CEC2D4EB-8DEA-4E95-A66D-341B09DC5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A5F19"/>
    <w:rPr>
      <w:rFonts w:ascii="Arial" w:hAnsi="Arial" w:cs="Arial"/>
      <w:sz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A6972"/>
    <w:pPr>
      <w:pageBreakBefore/>
      <w:numPr>
        <w:numId w:val="27"/>
      </w:numPr>
      <w:ind w:left="1134" w:hanging="1134"/>
      <w:outlineLvl w:val="0"/>
    </w:pPr>
    <w:rPr>
      <w:rFonts w:ascii="Arial Black" w:hAnsi="Arial Black"/>
      <w:b/>
      <w:bCs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13F17"/>
    <w:pPr>
      <w:numPr>
        <w:ilvl w:val="1"/>
        <w:numId w:val="27"/>
      </w:numPr>
      <w:spacing w:before="200" w:after="120" w:line="240" w:lineRule="auto"/>
      <w:ind w:left="1134" w:hanging="1134"/>
      <w:outlineLvl w:val="1"/>
    </w:pPr>
    <w:rPr>
      <w:sz w:val="40"/>
      <w:szCs w:val="40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E314C"/>
    <w:pPr>
      <w:numPr>
        <w:ilvl w:val="2"/>
        <w:numId w:val="27"/>
      </w:numPr>
      <w:spacing w:after="0"/>
      <w:ind w:left="1134" w:hanging="1134"/>
      <w:outlineLvl w:val="2"/>
    </w:pPr>
    <w:rPr>
      <w:rFonts w:ascii="Arial Black" w:hAnsi="Arial Black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E314C"/>
    <w:pPr>
      <w:numPr>
        <w:ilvl w:val="3"/>
        <w:numId w:val="27"/>
      </w:numPr>
      <w:spacing w:after="0"/>
      <w:ind w:left="1134" w:hanging="1134"/>
      <w:outlineLvl w:val="3"/>
    </w:pPr>
    <w:rPr>
      <w:i/>
      <w:iCs/>
      <w:noProof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636D59"/>
    <w:pPr>
      <w:keepNext/>
      <w:keepLines/>
      <w:numPr>
        <w:ilvl w:val="4"/>
        <w:numId w:val="27"/>
      </w:numPr>
      <w:spacing w:before="40" w:after="0"/>
      <w:outlineLvl w:val="4"/>
    </w:pPr>
    <w:rPr>
      <w:rFonts w:asciiTheme="majorHAnsi" w:eastAsiaTheme="majorEastAsia" w:hAnsiTheme="majorHAnsi" w:cstheme="majorBidi"/>
      <w:color w:val="001747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rsid w:val="00636D59"/>
    <w:pPr>
      <w:keepNext/>
      <w:keepLines/>
      <w:numPr>
        <w:ilvl w:val="5"/>
        <w:numId w:val="27"/>
      </w:numPr>
      <w:spacing w:before="40" w:after="0"/>
      <w:outlineLvl w:val="5"/>
    </w:pPr>
    <w:rPr>
      <w:rFonts w:asciiTheme="majorHAnsi" w:eastAsiaTheme="majorEastAsia" w:hAnsiTheme="majorHAnsi" w:cstheme="majorBidi"/>
      <w:color w:val="000F2F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8E314C"/>
    <w:pPr>
      <w:keepNext/>
      <w:keepLines/>
      <w:numPr>
        <w:ilvl w:val="6"/>
        <w:numId w:val="2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F2F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E314C"/>
    <w:pPr>
      <w:keepNext/>
      <w:keepLines/>
      <w:numPr>
        <w:ilvl w:val="7"/>
        <w:numId w:val="2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E314C"/>
    <w:pPr>
      <w:keepNext/>
      <w:keepLines/>
      <w:numPr>
        <w:ilvl w:val="8"/>
        <w:numId w:val="2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47A40"/>
    <w:pPr>
      <w:numPr>
        <w:numId w:val="24"/>
      </w:numPr>
      <w:spacing w:after="240" w:line="240" w:lineRule="auto"/>
      <w:ind w:left="284" w:hanging="294"/>
      <w:contextualSpacing/>
    </w:pPr>
    <w:rPr>
      <w:szCs w:val="20"/>
    </w:rPr>
  </w:style>
  <w:style w:type="table" w:styleId="Tabellenraster">
    <w:name w:val="Table Grid"/>
    <w:basedOn w:val="NormaleTabelle"/>
    <w:uiPriority w:val="59"/>
    <w:rsid w:val="00A14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4Zchn">
    <w:name w:val="Überschrift 4 Zchn"/>
    <w:basedOn w:val="Absatz-Standardschriftart"/>
    <w:link w:val="berschrift4"/>
    <w:uiPriority w:val="9"/>
    <w:rsid w:val="008E314C"/>
    <w:rPr>
      <w:rFonts w:ascii="Arial" w:hAnsi="Arial" w:cs="Arial"/>
      <w:i/>
      <w:iCs/>
      <w:noProof/>
      <w:sz w:val="20"/>
    </w:rPr>
  </w:style>
  <w:style w:type="paragraph" w:styleId="Kopfzeile">
    <w:name w:val="header"/>
    <w:basedOn w:val="Standard"/>
    <w:link w:val="KopfzeileZchn"/>
    <w:uiPriority w:val="99"/>
    <w:unhideWhenUsed/>
    <w:rsid w:val="00C47A40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paragraph" w:styleId="Fuzeile">
    <w:name w:val="footer"/>
    <w:basedOn w:val="Standard"/>
    <w:link w:val="FuzeileZchn"/>
    <w:uiPriority w:val="99"/>
    <w:unhideWhenUsed/>
    <w:rsid w:val="00C47A40"/>
    <w:pPr>
      <w:tabs>
        <w:tab w:val="center" w:pos="4513"/>
        <w:tab w:val="right" w:pos="9026"/>
      </w:tabs>
      <w:spacing w:after="0"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C47A40"/>
    <w:rPr>
      <w:rFonts w:ascii="Arial" w:hAnsi="Arial" w:cs="Arial"/>
      <w:sz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A6972"/>
    <w:rPr>
      <w:rFonts w:ascii="Arial Black" w:hAnsi="Arial Black" w:cs="Arial"/>
      <w:b/>
      <w:bCs/>
      <w:sz w:val="40"/>
      <w:szCs w:val="40"/>
    </w:rPr>
  </w:style>
  <w:style w:type="character" w:customStyle="1" w:styleId="KopfzeileZchn">
    <w:name w:val="Kopfzeile Zchn"/>
    <w:basedOn w:val="Absatz-Standardschriftart"/>
    <w:link w:val="Kopfzeile"/>
    <w:uiPriority w:val="99"/>
    <w:rsid w:val="00C47A40"/>
    <w:rPr>
      <w:rFonts w:ascii="Arial" w:hAnsi="Arial" w:cs="Arial"/>
      <w:sz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13F17"/>
    <w:rPr>
      <w:rFonts w:ascii="Arial" w:hAnsi="Arial" w:cs="Arial"/>
      <w:sz w:val="40"/>
      <w:szCs w:val="4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62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62E74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416C6B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E314C"/>
    <w:rPr>
      <w:rFonts w:ascii="Arial Black" w:hAnsi="Arial Black" w:cs="Arial"/>
      <w:sz w:val="20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636D59"/>
    <w:rPr>
      <w:rFonts w:asciiTheme="majorHAnsi" w:eastAsiaTheme="majorEastAsia" w:hAnsiTheme="majorHAnsi" w:cstheme="majorBidi"/>
      <w:color w:val="001747" w:themeColor="accent1" w:themeShade="BF"/>
      <w:sz w:val="20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636D59"/>
    <w:rPr>
      <w:rFonts w:asciiTheme="majorHAnsi" w:eastAsiaTheme="majorEastAsia" w:hAnsiTheme="majorHAnsi" w:cstheme="majorBidi"/>
      <w:color w:val="000F2F" w:themeColor="accent1" w:themeShade="7F"/>
      <w:sz w:val="20"/>
    </w:rPr>
  </w:style>
  <w:style w:type="character" w:styleId="Hyperlink">
    <w:name w:val="Hyperlink"/>
    <w:basedOn w:val="Absatz-Standardschriftart"/>
    <w:uiPriority w:val="99"/>
    <w:unhideWhenUsed/>
    <w:rsid w:val="002C1FDE"/>
    <w:rPr>
      <w:color w:val="66CCFF" w:themeColor="hyperlink"/>
      <w:u w:val="single"/>
    </w:rPr>
  </w:style>
  <w:style w:type="paragraph" w:customStyle="1" w:styleId="Titel3Aufgabe">
    <w:name w:val="Titel 3 Aufgabe"/>
    <w:basedOn w:val="Listenabsatz"/>
    <w:link w:val="Titel3AufgabeZchn"/>
    <w:qFormat/>
    <w:rsid w:val="00F65B3E"/>
    <w:pPr>
      <w:numPr>
        <w:numId w:val="26"/>
      </w:numPr>
      <w:spacing w:after="0"/>
      <w:ind w:left="426" w:hanging="426"/>
    </w:pPr>
    <w:rPr>
      <w:rFonts w:asciiTheme="majorHAnsi" w:hAnsiTheme="majorHAnsi"/>
    </w:rPr>
  </w:style>
  <w:style w:type="character" w:customStyle="1" w:styleId="Titel3AufgabeZchn">
    <w:name w:val="Titel 3 Aufgabe Zchn"/>
    <w:basedOn w:val="Absatz-Standardschriftart"/>
    <w:link w:val="Titel3Aufgabe"/>
    <w:rsid w:val="00F65B3E"/>
    <w:rPr>
      <w:rFonts w:asciiTheme="majorHAnsi" w:hAnsiTheme="majorHAnsi" w:cs="Arial"/>
      <w:sz w:val="20"/>
      <w:szCs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9A2BD5"/>
    <w:pPr>
      <w:tabs>
        <w:tab w:val="right" w:leader="dot" w:pos="9346"/>
      </w:tabs>
      <w:spacing w:after="100"/>
      <w:ind w:left="425" w:hanging="425"/>
    </w:pPr>
    <w:rPr>
      <w:b/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9A2BD5"/>
    <w:pPr>
      <w:tabs>
        <w:tab w:val="right" w:leader="dot" w:pos="9346"/>
      </w:tabs>
      <w:spacing w:after="100" w:line="240" w:lineRule="auto"/>
      <w:ind w:left="993" w:hanging="709"/>
    </w:pPr>
    <w:rPr>
      <w:i/>
      <w:iCs/>
      <w:noProof/>
    </w:rPr>
  </w:style>
  <w:style w:type="paragraph" w:styleId="Verzeichnis3">
    <w:name w:val="toc 3"/>
    <w:basedOn w:val="Standard"/>
    <w:next w:val="Standard"/>
    <w:autoRedefine/>
    <w:uiPriority w:val="39"/>
    <w:unhideWhenUsed/>
    <w:rsid w:val="009A2BD5"/>
    <w:pPr>
      <w:tabs>
        <w:tab w:val="left" w:pos="1701"/>
        <w:tab w:val="right" w:leader="dot" w:pos="9346"/>
      </w:tabs>
      <w:spacing w:after="100" w:line="240" w:lineRule="auto"/>
      <w:ind w:left="1418" w:hanging="851"/>
      <w:contextualSpacing/>
    </w:pPr>
    <w:rPr>
      <w:noProof/>
    </w:rPr>
  </w:style>
  <w:style w:type="paragraph" w:customStyle="1" w:styleId="berschrift-ohneIndex">
    <w:name w:val="Überschrift - ohne Index"/>
    <w:basedOn w:val="berschrift1"/>
    <w:qFormat/>
    <w:rsid w:val="008E314C"/>
    <w:pPr>
      <w:numPr>
        <w:numId w:val="0"/>
      </w:numPr>
    </w:p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E314C"/>
    <w:rPr>
      <w:rFonts w:asciiTheme="majorHAnsi" w:eastAsiaTheme="majorEastAsia" w:hAnsiTheme="majorHAnsi" w:cstheme="majorBidi"/>
      <w:i/>
      <w:iCs/>
      <w:color w:val="000F2F" w:themeColor="accent1" w:themeShade="7F"/>
      <w:sz w:val="2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E31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E31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bildungsverzeichnis">
    <w:name w:val="table of figures"/>
    <w:basedOn w:val="Standard"/>
    <w:next w:val="Standard"/>
    <w:uiPriority w:val="99"/>
    <w:unhideWhenUsed/>
    <w:rsid w:val="008A6972"/>
    <w:pPr>
      <w:spacing w:after="0" w:line="240" w:lineRule="auto"/>
      <w:ind w:left="1418" w:hanging="1418"/>
    </w:pPr>
    <w:rPr>
      <w:rFonts w:eastAsia="Calibri" w:cs="Times New Roman"/>
    </w:rPr>
  </w:style>
  <w:style w:type="paragraph" w:styleId="Beschriftung">
    <w:name w:val="caption"/>
    <w:basedOn w:val="Standard"/>
    <w:next w:val="Standard"/>
    <w:link w:val="BeschriftungZchn"/>
    <w:uiPriority w:val="35"/>
    <w:unhideWhenUsed/>
    <w:qFormat/>
    <w:rsid w:val="008A6972"/>
    <w:pPr>
      <w:spacing w:line="240" w:lineRule="auto"/>
    </w:pPr>
    <w:rPr>
      <w:i/>
      <w:iCs/>
      <w:color w:val="CCCC00" w:themeColor="text2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9E42F7"/>
    <w:rPr>
      <w:rFonts w:ascii="Times New Roman" w:hAnsi="Times New Roman" w:cs="Times New Roman"/>
      <w:sz w:val="24"/>
      <w:szCs w:val="24"/>
    </w:rPr>
  </w:style>
  <w:style w:type="paragraph" w:customStyle="1" w:styleId="Tabellenbeschriftung">
    <w:name w:val="Tabellenbeschriftung"/>
    <w:basedOn w:val="Standard"/>
    <w:next w:val="Beschriftung"/>
    <w:link w:val="TabellenbeschriftungZchn"/>
    <w:rsid w:val="00947F86"/>
  </w:style>
  <w:style w:type="character" w:customStyle="1" w:styleId="TabellenbeschriftungZchn">
    <w:name w:val="Tabellenbeschriftung Zchn"/>
    <w:basedOn w:val="Absatz-Standardschriftart"/>
    <w:link w:val="Tabellenbeschriftung"/>
    <w:rsid w:val="00947F86"/>
    <w:rPr>
      <w:rFonts w:ascii="Arial" w:hAnsi="Arial" w:cs="Arial"/>
      <w:sz w:val="20"/>
    </w:rPr>
  </w:style>
  <w:style w:type="paragraph" w:customStyle="1" w:styleId="TabellenBeschriftung0">
    <w:name w:val="TabellenBeschriftung"/>
    <w:basedOn w:val="Beschriftung"/>
    <w:link w:val="TabellenBeschriftungZchn0"/>
    <w:qFormat/>
    <w:rsid w:val="00947F86"/>
  </w:style>
  <w:style w:type="character" w:customStyle="1" w:styleId="BeschriftungZchn">
    <w:name w:val="Beschriftung Zchn"/>
    <w:basedOn w:val="Absatz-Standardschriftart"/>
    <w:link w:val="Beschriftung"/>
    <w:uiPriority w:val="35"/>
    <w:rsid w:val="00947F86"/>
    <w:rPr>
      <w:rFonts w:ascii="Arial" w:hAnsi="Arial" w:cs="Arial"/>
      <w:i/>
      <w:iCs/>
      <w:color w:val="CCCC00" w:themeColor="text2"/>
      <w:sz w:val="18"/>
      <w:szCs w:val="18"/>
    </w:rPr>
  </w:style>
  <w:style w:type="character" w:customStyle="1" w:styleId="TabellenBeschriftungZchn0">
    <w:name w:val="TabellenBeschriftung Zchn"/>
    <w:basedOn w:val="BeschriftungZchn"/>
    <w:link w:val="TabellenBeschriftung0"/>
    <w:rsid w:val="00947F86"/>
    <w:rPr>
      <w:rFonts w:ascii="Arial" w:hAnsi="Arial" w:cs="Arial"/>
      <w:i/>
      <w:iCs/>
      <w:color w:val="CCCC0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svg"/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ira\Downloads\IMST24-Dokument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2D9D64B09A948B4A34698B92D7F961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7CFDDE-27B2-4CC7-A779-C65EE460E4F0}"/>
      </w:docPartPr>
      <w:docPartBody>
        <w:p w:rsidR="00A06370" w:rsidRDefault="00264748">
          <w:pPr>
            <w:pStyle w:val="22D9D64B09A948B4A34698B92D7F961C"/>
          </w:pPr>
          <w:r w:rsidRPr="005E3B3C">
            <w:rPr>
              <w:rStyle w:val="Platzhaltertext"/>
            </w:rPr>
            <w:t>[Titel]</w:t>
          </w:r>
        </w:p>
      </w:docPartBody>
    </w:docPart>
    <w:docPart>
      <w:docPartPr>
        <w:name w:val="9610EA9A368949B899319A454B51BB1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E1F084-5FBC-43C3-AFE8-B5462B7E696D}"/>
      </w:docPartPr>
      <w:docPartBody>
        <w:p w:rsidR="00A06370" w:rsidRDefault="00264748">
          <w:pPr>
            <w:pStyle w:val="9610EA9A368949B899319A454B51BB1D"/>
          </w:pPr>
          <w:r w:rsidRPr="005E3B3C">
            <w:rPr>
              <w:rStyle w:val="Platzhaltertext"/>
            </w:rPr>
            <w:t>[Kategorie]</w:t>
          </w:r>
        </w:p>
      </w:docPartBody>
    </w:docPart>
    <w:docPart>
      <w:docPartPr>
        <w:name w:val="0701A2B98DB14D9F9B4ACB2797FEF2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C8781AB-2432-44F1-ABCA-B6F693CEEE96}"/>
      </w:docPartPr>
      <w:docPartBody>
        <w:p w:rsidR="007E5DDF" w:rsidRDefault="00A06370" w:rsidP="00A06370">
          <w:pPr>
            <w:pStyle w:val="0701A2B98DB14D9F9B4ACB2797FEF2A1"/>
          </w:pPr>
          <w:r w:rsidRPr="005E3B3C">
            <w:rPr>
              <w:rStyle w:val="Platzhaltertext"/>
            </w:rPr>
            <w:t>[Betreff]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6DA"/>
    <w:rsid w:val="00094737"/>
    <w:rsid w:val="000B212D"/>
    <w:rsid w:val="001715AA"/>
    <w:rsid w:val="001B1C80"/>
    <w:rsid w:val="001B31A1"/>
    <w:rsid w:val="00264748"/>
    <w:rsid w:val="002D24B7"/>
    <w:rsid w:val="0030643A"/>
    <w:rsid w:val="00507F45"/>
    <w:rsid w:val="005E62CF"/>
    <w:rsid w:val="00612FE7"/>
    <w:rsid w:val="00616ACD"/>
    <w:rsid w:val="0071323B"/>
    <w:rsid w:val="007E5DDF"/>
    <w:rsid w:val="008413BF"/>
    <w:rsid w:val="00843477"/>
    <w:rsid w:val="008837D5"/>
    <w:rsid w:val="00884A6E"/>
    <w:rsid w:val="00890F8C"/>
    <w:rsid w:val="00895F6F"/>
    <w:rsid w:val="00921579"/>
    <w:rsid w:val="00974C44"/>
    <w:rsid w:val="00A02AD3"/>
    <w:rsid w:val="00A06370"/>
    <w:rsid w:val="00A1328C"/>
    <w:rsid w:val="00A761C6"/>
    <w:rsid w:val="00A9497A"/>
    <w:rsid w:val="00AA084B"/>
    <w:rsid w:val="00B27B2A"/>
    <w:rsid w:val="00BD3E13"/>
    <w:rsid w:val="00C35726"/>
    <w:rsid w:val="00D47988"/>
    <w:rsid w:val="00D632DB"/>
    <w:rsid w:val="00D730D8"/>
    <w:rsid w:val="00DC66DA"/>
    <w:rsid w:val="00E42863"/>
    <w:rsid w:val="00E61C62"/>
    <w:rsid w:val="00E667A5"/>
    <w:rsid w:val="00E91B83"/>
    <w:rsid w:val="00EB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A06370"/>
    <w:rPr>
      <w:color w:val="808080"/>
    </w:rPr>
  </w:style>
  <w:style w:type="paragraph" w:customStyle="1" w:styleId="22D9D64B09A948B4A34698B92D7F961C">
    <w:name w:val="22D9D64B09A948B4A34698B92D7F961C"/>
  </w:style>
  <w:style w:type="paragraph" w:customStyle="1" w:styleId="9610EA9A368949B899319A454B51BB1D">
    <w:name w:val="9610EA9A368949B899319A454B51BB1D"/>
  </w:style>
  <w:style w:type="paragraph" w:customStyle="1" w:styleId="0701A2B98DB14D9F9B4ACB2797FEF2A1">
    <w:name w:val="0701A2B98DB14D9F9B4ACB2797FEF2A1"/>
    <w:rsid w:val="00A063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GBS WB Officedesign 2021">
  <a:themeElements>
    <a:clrScheme name="GBS-Farben-2021">
      <a:dk1>
        <a:sysClr val="windowText" lastClr="000000"/>
      </a:dk1>
      <a:lt1>
        <a:sysClr val="window" lastClr="FFFFFF"/>
      </a:lt1>
      <a:dk2>
        <a:srgbClr val="CCCC00"/>
      </a:dk2>
      <a:lt2>
        <a:srgbClr val="E5E57F"/>
      </a:lt2>
      <a:accent1>
        <a:srgbClr val="002060"/>
      </a:accent1>
      <a:accent2>
        <a:srgbClr val="006699"/>
      </a:accent2>
      <a:accent3>
        <a:srgbClr val="66CCFF"/>
      </a:accent3>
      <a:accent4>
        <a:srgbClr val="990033"/>
      </a:accent4>
      <a:accent5>
        <a:srgbClr val="CC3333"/>
      </a:accent5>
      <a:accent6>
        <a:srgbClr val="FF9900"/>
      </a:accent6>
      <a:hlink>
        <a:srgbClr val="66CCFF"/>
      </a:hlink>
      <a:folHlink>
        <a:srgbClr val="002060"/>
      </a:folHlink>
    </a:clrScheme>
    <a:fontScheme name="Benutzerdefiniert 1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BS WB Officedesign 2021" id="{2DF633BF-C9FD-48F5-B348-ABE6C8CFF0DE}" vid="{3D5DD69F-B833-4865-813E-5148AC5D2E8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126817EE653F44FB580535BAFF71B76" ma:contentTypeVersion="13" ma:contentTypeDescription="Ein neues Dokument erstellen." ma:contentTypeScope="" ma:versionID="b7f64dff3cf3c9b1ec125c71c5c5b863">
  <xsd:schema xmlns:xsd="http://www.w3.org/2001/XMLSchema" xmlns:xs="http://www.w3.org/2001/XMLSchema" xmlns:p="http://schemas.microsoft.com/office/2006/metadata/properties" xmlns:ns2="46eb9099-7dd6-4793-9b95-bd76d8cd2ac6" xmlns:ns3="b443b60d-c1ec-4166-a4bb-f67dccbf8c3d" targetNamespace="http://schemas.microsoft.com/office/2006/metadata/properties" ma:root="true" ma:fieldsID="2480804df4774d270e3faabea5cfcca2" ns2:_="" ns3:_="">
    <xsd:import namespace="46eb9099-7dd6-4793-9b95-bd76d8cd2ac6"/>
    <xsd:import namespace="b443b60d-c1ec-4166-a4bb-f67dccbf8c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eb9099-7dd6-4793-9b95-bd76d8cd2a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Bildmarkierungen" ma:readOnly="false" ma:fieldId="{5cf76f15-5ced-4ddc-b409-7134ff3c332f}" ma:taxonomyMulti="true" ma:sspId="0feb01f8-e923-45a1-aeb4-2d22cab5de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43b60d-c1ec-4166-a4bb-f67dccbf8c3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132c4cc-7d6b-4dc6-9223-3fae50e71731}" ma:internalName="TaxCatchAll" ma:showField="CatchAllData" ma:web="b443b60d-c1ec-4166-a4bb-f67dccbf8c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6eb9099-7dd6-4793-9b95-bd76d8cd2ac6">
      <Terms xmlns="http://schemas.microsoft.com/office/infopath/2007/PartnerControls"/>
    </lcf76f155ced4ddcb4097134ff3c332f>
    <TaxCatchAll xmlns="b443b60d-c1ec-4166-a4bb-f67dccbf8c3d" xsi:nil="true"/>
  </documentManagement>
</p:properties>
</file>

<file path=customXml/itemProps1.xml><?xml version="1.0" encoding="utf-8"?>
<ds:datastoreItem xmlns:ds="http://schemas.openxmlformats.org/officeDocument/2006/customXml" ds:itemID="{B6F5B63D-75CB-41E9-9D4E-E58226A134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8073D4-FBF0-43EB-8D08-61D662B48D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eb9099-7dd6-4793-9b95-bd76d8cd2ac6"/>
    <ds:schemaRef ds:uri="b443b60d-c1ec-4166-a4bb-f67dccbf8c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494ADC6-6FDC-4384-9E53-3B9C03EA59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A37030-E913-4E37-A03C-881271D4064D}">
  <ds:schemaRefs>
    <ds:schemaRef ds:uri="http://schemas.microsoft.com/office/2006/metadata/properties"/>
    <ds:schemaRef ds:uri="http://schemas.microsoft.com/office/infopath/2007/PartnerControls"/>
    <ds:schemaRef ds:uri="46eb9099-7dd6-4793-9b95-bd76d8cd2ac6"/>
    <ds:schemaRef ds:uri="b443b60d-c1ec-4166-a4bb-f67dccbf8c3d"/>
  </ds:schemaRefs>
</ds:datastoreItem>
</file>

<file path=docMetadata/LabelInfo.xml><?xml version="1.0" encoding="utf-8"?>
<clbl:labelList xmlns:clbl="http://schemas.microsoft.com/office/2020/mipLabelMetadata">
  <clbl:label id="{5daf41bd-338c-4311-b1b0-e1299889c34b}" enabled="0" method="" siteId="{5daf41bd-338c-4311-b1b0-e1299889c34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IMST24-Dokument (1).dotx</Template>
  <TotalTime>0</TotalTime>
  <Pages>10</Pages>
  <Words>1189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Planung</vt:lpstr>
    </vt:vector>
  </TitlesOfParts>
  <Manager>Oliver.Lux@gbssg.ch</Manager>
  <Company>GBS St.Gallen</Company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SmartClock</dc:title>
  <dc:subject>IMST@GBSSG</dc:subject>
  <dc:creator>Sai Ragavan</dc:creator>
  <dc:description/>
  <cp:lastModifiedBy>Ragavan Sai GBS-BMTK1a_2024</cp:lastModifiedBy>
  <cp:revision>245</cp:revision>
  <cp:lastPrinted>2025-06-18T07:48:00Z</cp:lastPrinted>
  <dcterms:created xsi:type="dcterms:W3CDTF">2025-03-27T08:35:00Z</dcterms:created>
  <dcterms:modified xsi:type="dcterms:W3CDTF">2025-06-18T07:48:00Z</dcterms:modified>
  <cp:category>Projektdokumentation</cp:category>
  <cp:contentStatus>v1.0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0x010100A126817EE653F44FB580535BAFF71B76</vt:lpwstr>
  </property>
  <property fmtid="{D5CDD505-2E9C-101B-9397-08002B2CF9AE}" pid="3" name="MediaServiceImageTags">
    <vt:lpwstr/>
  </property>
</Properties>
</file>